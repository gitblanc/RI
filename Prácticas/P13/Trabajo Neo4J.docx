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88508" w14:textId="41779699" w:rsidR="00D077E9" w:rsidRDefault="00AB02A7" w:rsidP="00D70D02">
      <w:pPr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8242" behindDoc="1" locked="0" layoutInCell="1" allowOverlap="1" wp14:anchorId="67F326A1" wp14:editId="13469DEC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rgbClr val="33333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FFC189" id="Rectángulo 3" o:spid="_x0000_s1026" alt="rectángulo blanco para texto en portada" style="position:absolute;margin-left:-15.95pt;margin-top:73.85pt;width:310.15pt;height:681.65pt;z-index:-2516582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" fillcolor="#333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33BFAE45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0746FF4" w14:textId="29332C9A" w:rsidR="00D077E9" w:rsidRDefault="00D077E9" w:rsidP="00AB02A7">
            <w:pPr>
              <w:rPr>
                <w:noProof/>
              </w:rPr>
            </w:pPr>
          </w:p>
          <w:p w14:paraId="4DF7BAA2" w14:textId="06FDF878" w:rsidR="00D077E9" w:rsidRDefault="00D077E9" w:rsidP="00AB02A7">
            <w:pPr>
              <w:rPr>
                <w:noProof/>
              </w:rPr>
            </w:pPr>
          </w:p>
        </w:tc>
      </w:tr>
      <w:tr w:rsidR="00D077E9" w14:paraId="5B191F4C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3F1A381" w14:textId="23D93B28" w:rsidR="00FD63F6" w:rsidRDefault="009640CE" w:rsidP="00AB02A7">
            <w:pPr>
              <w:rPr>
                <w:noProof/>
                <w:lang w:bidi="es-ES"/>
              </w:rPr>
            </w:pPr>
            <w:r>
              <w:rPr>
                <w:noProof/>
                <w:lang w:bidi="es-ES"/>
              </w:rPr>
              <w:drawing>
                <wp:anchor distT="0" distB="0" distL="114300" distR="114300" simplePos="0" relativeHeight="251658240" behindDoc="1" locked="0" layoutInCell="1" allowOverlap="1" wp14:anchorId="739A6225" wp14:editId="6A668F9E">
                  <wp:simplePos x="0" y="0"/>
                  <wp:positionH relativeFrom="page">
                    <wp:posOffset>-3139863</wp:posOffset>
                  </wp:positionH>
                  <wp:positionV relativeFrom="page">
                    <wp:posOffset>-3120814</wp:posOffset>
                  </wp:positionV>
                  <wp:extent cx="15764510" cy="8548370"/>
                  <wp:effectExtent l="0" t="0" r="8890" b="5080"/>
                  <wp:wrapNone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5764510" cy="854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D63F6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DB7B9DB" wp14:editId="48F3276A">
                      <wp:extent cx="3528695" cy="2377072"/>
                      <wp:effectExtent l="0" t="0" r="0" b="4445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237707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44F2199" w14:textId="2B3F96BE" w:rsidR="00FD63F6" w:rsidRDefault="00904A56" w:rsidP="00FD63F6">
                                  <w:pPr>
                                    <w:pStyle w:val="Ttulo"/>
                                    <w:spacing w:after="0"/>
                                    <w:rPr>
                                      <w:color w:val="FFFFFF" w:themeColor="background1"/>
                                      <w:lang w:bidi="es-ES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lang w:bidi="es-ES"/>
                                    </w:rPr>
                                    <w:t>Neo4j</w:t>
                                  </w:r>
                                </w:p>
                                <w:p w14:paraId="6AABAF9A" w14:textId="77777777" w:rsidR="001536F0" w:rsidRPr="00FD63F6" w:rsidRDefault="001536F0" w:rsidP="00FD63F6">
                                  <w:pPr>
                                    <w:pStyle w:val="Ttulo"/>
                                    <w:spacing w:after="0"/>
                                    <w:rPr>
                                      <w:color w:val="FFFFFF" w:themeColor="background1"/>
                                      <w:lang w:bidi="es-ES"/>
                                    </w:rPr>
                                  </w:pPr>
                                </w:p>
                                <w:p w14:paraId="6AC88D92" w14:textId="419FB89B" w:rsidR="00FD63F6" w:rsidRPr="006162B3" w:rsidRDefault="00091E10" w:rsidP="00FD63F6">
                                  <w:pPr>
                                    <w:pStyle w:val="Ttulo"/>
                                    <w:spacing w:after="0"/>
                                    <w:rPr>
                                      <w:color w:val="A6E4DF" w:themeColor="accent3" w:themeTint="66"/>
                                      <w:sz w:val="52"/>
                                      <w:szCs w:val="44"/>
                                    </w:rPr>
                                  </w:pPr>
                                  <w:r w:rsidRPr="006162B3">
                                    <w:rPr>
                                      <w:color w:val="A6E4DF" w:themeColor="accent3" w:themeTint="66"/>
                                      <w:sz w:val="52"/>
                                      <w:szCs w:val="44"/>
                                      <w:lang w:bidi="es-ES"/>
                                    </w:rPr>
                                    <w:t>Base de datos universitaria española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DB7B9D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8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" filled="f" stroked="f" strokeweight=".5pt">
                      <v:textbox>
                        <w:txbxContent>
                          <w:p w14:paraId="044F2199" w14:textId="2B3F96BE" w:rsidR="00FD63F6" w:rsidRDefault="00904A56" w:rsidP="00FD63F6">
                            <w:pPr>
                              <w:pStyle w:val="Ttulo"/>
                              <w:spacing w:after="0"/>
                              <w:rPr>
                                <w:color w:val="FFFFFF" w:themeColor="background1"/>
                                <w:lang w:bidi="es-E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bidi="es-ES"/>
                              </w:rPr>
                              <w:t>Neo4j</w:t>
                            </w:r>
                          </w:p>
                          <w:p w14:paraId="6AABAF9A" w14:textId="77777777" w:rsidR="001536F0" w:rsidRPr="00FD63F6" w:rsidRDefault="001536F0" w:rsidP="00FD63F6">
                            <w:pPr>
                              <w:pStyle w:val="Ttulo"/>
                              <w:spacing w:after="0"/>
                              <w:rPr>
                                <w:color w:val="FFFFFF" w:themeColor="background1"/>
                                <w:lang w:bidi="es-ES"/>
                              </w:rPr>
                            </w:pPr>
                          </w:p>
                          <w:p w14:paraId="6AC88D92" w14:textId="419FB89B" w:rsidR="00FD63F6" w:rsidRPr="006162B3" w:rsidRDefault="00091E10" w:rsidP="00FD63F6">
                            <w:pPr>
                              <w:pStyle w:val="Ttulo"/>
                              <w:spacing w:after="0"/>
                              <w:rPr>
                                <w:color w:val="A6E4DF" w:themeColor="accent3" w:themeTint="66"/>
                                <w:sz w:val="52"/>
                                <w:szCs w:val="44"/>
                              </w:rPr>
                            </w:pPr>
                            <w:r w:rsidRPr="006162B3">
                              <w:rPr>
                                <w:color w:val="A6E4DF" w:themeColor="accent3" w:themeTint="66"/>
                                <w:sz w:val="52"/>
                                <w:szCs w:val="44"/>
                                <w:lang w:bidi="es-ES"/>
                              </w:rPr>
                              <w:t>Base de datos universitaria española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3E8482B" w14:textId="4AD9050D" w:rsidR="00FD63F6" w:rsidRDefault="00FD63F6" w:rsidP="00AB02A7">
            <w:pPr>
              <w:rPr>
                <w:noProof/>
                <w:lang w:bidi="es-ES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02A39EB1" wp14:editId="5A0B8D0B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7BDFD7B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" strokecolor="white [3212]" strokeweight="3pt">
                      <w10:anchorlock/>
                    </v:line>
                  </w:pict>
                </mc:Fallback>
              </mc:AlternateContent>
            </w:r>
          </w:p>
          <w:p w14:paraId="281E1E45" w14:textId="77777777" w:rsidR="00280CDB" w:rsidRDefault="00280CDB" w:rsidP="00AB02A7"/>
          <w:p w14:paraId="4B232B53" w14:textId="77777777" w:rsidR="00280CDB" w:rsidRDefault="00280CDB" w:rsidP="00AB02A7">
            <w:pPr>
              <w:rPr>
                <w:noProof/>
                <w:lang w:bidi="es-ES"/>
              </w:rPr>
            </w:pPr>
          </w:p>
          <w:p w14:paraId="5B8D699A" w14:textId="5199F3D3" w:rsidR="00D077E9" w:rsidRDefault="00280CDB" w:rsidP="00AB02A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2BCC75" wp14:editId="28747D93">
                  <wp:extent cx="3136909" cy="1636295"/>
                  <wp:effectExtent l="0" t="0" r="0" b="0"/>
                  <wp:docPr id="11" name="Imagen 11" descr="Neo4j: The World's Leading Graph Databa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eo4j: The World's Leading Graph Databa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8523" cy="1642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77E9" w14:paraId="126A7EF7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71A30A026193436EA2B92673AFE45E30"/>
              </w:placeholder>
              <w15:appearance w15:val="hidden"/>
            </w:sdtPr>
            <w:sdtEndPr>
              <w:rPr>
                <w:color w:val="FFFFFF" w:themeColor="background1"/>
              </w:rPr>
            </w:sdtEndPr>
            <w:sdtContent>
              <w:p w14:paraId="6DD28517" w14:textId="2D7693F2" w:rsidR="00D077E9" w:rsidRPr="00FD63F6" w:rsidRDefault="000747A0" w:rsidP="00AB02A7">
                <w:pPr>
                  <w:rPr>
                    <w:noProof/>
                    <w:color w:val="FFFFFF" w:themeColor="background1"/>
                  </w:rPr>
                </w:pPr>
                <w:r w:rsidRPr="00FD63F6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fldChar w:fldCharType="begin"/>
                </w:r>
                <w:r w:rsidRPr="00FD63F6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instrText xml:space="preserve"> DATE  \@ "d MMMM"  \* MERGEFORMAT </w:instrText>
                </w:r>
                <w:r w:rsidRPr="00FD63F6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fldChar w:fldCharType="separate"/>
                </w:r>
                <w:r w:rsidR="00190581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t>12 enero</w:t>
                </w:r>
                <w:r w:rsidRPr="00FD63F6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fldChar w:fldCharType="end"/>
                </w:r>
              </w:p>
            </w:sdtContent>
          </w:sdt>
          <w:p w14:paraId="4048C56E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526D5E1A" wp14:editId="6E9953C1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F062B05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" strokecolor="white [3212]" strokeweight="3pt">
                      <w10:anchorlock/>
                    </v:line>
                  </w:pict>
                </mc:Fallback>
              </mc:AlternateContent>
            </w:r>
          </w:p>
          <w:p w14:paraId="42CAF363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7EE8026A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5B19A77" w14:textId="6AEC7F03" w:rsidR="00D077E9" w:rsidRPr="00FD63F6" w:rsidRDefault="00E94CA4" w:rsidP="00AB02A7">
            <w:pPr>
              <w:rPr>
                <w:noProof/>
                <w:color w:val="FFFFFF" w:themeColor="background1"/>
              </w:rPr>
            </w:pPr>
            <w:sdt>
              <w:sdtPr>
                <w:rPr>
                  <w:noProof/>
                  <w:color w:val="FFFFFF" w:themeColor="background1"/>
                </w:rPr>
                <w:id w:val="-1740469667"/>
                <w:placeholder>
                  <w:docPart w:val="538A4DEBF20E44BAADDCD593F4306214"/>
                </w:placeholder>
                <w15:appearance w15:val="hidden"/>
              </w:sdtPr>
              <w:sdtContent>
                <w:r w:rsidR="00904A56">
                  <w:rPr>
                    <w:noProof/>
                    <w:color w:val="FFFFFF" w:themeColor="background1"/>
                  </w:rPr>
                  <w:t>RI</w:t>
                </w:r>
                <w:r w:rsidR="00FD63F6" w:rsidRPr="00FD63F6">
                  <w:rPr>
                    <w:noProof/>
                    <w:color w:val="FFFFFF" w:themeColor="background1"/>
                  </w:rPr>
                  <w:t xml:space="preserve"> - PL6</w:t>
                </w:r>
              </w:sdtContent>
            </w:sdt>
          </w:p>
          <w:p w14:paraId="6F498D70" w14:textId="754743C7" w:rsidR="00675699" w:rsidRDefault="00D077E9" w:rsidP="00AB02A7">
            <w:pPr>
              <w:rPr>
                <w:noProof/>
                <w:color w:val="FFFFFF" w:themeColor="background1"/>
                <w:lang w:bidi="es-ES"/>
              </w:rPr>
            </w:pPr>
            <w:r w:rsidRPr="00FD63F6">
              <w:rPr>
                <w:noProof/>
                <w:color w:val="FFFFFF" w:themeColor="background1"/>
                <w:lang w:bidi="es-ES"/>
              </w:rPr>
              <w:t>Creado por:</w:t>
            </w:r>
          </w:p>
          <w:p w14:paraId="297F87BF" w14:textId="1E947CDB" w:rsidR="00D077E9" w:rsidRPr="00091E10" w:rsidRDefault="008873CC" w:rsidP="00AB02A7">
            <w:pPr>
              <w:rPr>
                <w:color w:val="A6E4DF" w:themeColor="accent3" w:themeTint="66"/>
                <w:lang w:bidi="es-ES"/>
              </w:rPr>
            </w:pPr>
            <w:r w:rsidRPr="00091E10">
              <w:rPr>
                <w:color w:val="A6E4DF" w:themeColor="accent3" w:themeTint="66"/>
                <w:lang w:bidi="es-ES"/>
              </w:rPr>
              <w:t>Sergio Cimadevilla</w:t>
            </w:r>
            <w:r w:rsidR="00FA3332" w:rsidRPr="00091E10">
              <w:rPr>
                <w:color w:val="A6E4DF" w:themeColor="accent3" w:themeTint="66"/>
                <w:lang w:bidi="es-ES"/>
              </w:rPr>
              <w:t xml:space="preserve"> Torga</w:t>
            </w:r>
            <w:r w:rsidR="00484EA1" w:rsidRPr="00091E10">
              <w:rPr>
                <w:color w:val="A6E4DF" w:themeColor="accent3" w:themeTint="66"/>
                <w:lang w:bidi="es-ES"/>
              </w:rPr>
              <w:t xml:space="preserve"> - UO264292</w:t>
            </w:r>
          </w:p>
          <w:p w14:paraId="6AACFE78" w14:textId="2421446C" w:rsidR="00FA3332" w:rsidRPr="00091E10" w:rsidRDefault="00FA3332" w:rsidP="00AB02A7">
            <w:pPr>
              <w:rPr>
                <w:color w:val="A6E4DF" w:themeColor="accent3" w:themeTint="66"/>
              </w:rPr>
            </w:pPr>
            <w:r w:rsidRPr="00091E10">
              <w:rPr>
                <w:color w:val="A6E4DF" w:themeColor="accent3" w:themeTint="66"/>
              </w:rPr>
              <w:t>Chen Xin Pan</w:t>
            </w:r>
            <w:r w:rsidR="006514CC" w:rsidRPr="00091E10">
              <w:rPr>
                <w:color w:val="A6E4DF" w:themeColor="accent3" w:themeTint="66"/>
              </w:rPr>
              <w:t xml:space="preserve"> Wang</w:t>
            </w:r>
            <w:r w:rsidR="00675699" w:rsidRPr="00091E10">
              <w:rPr>
                <w:color w:val="A6E4DF" w:themeColor="accent3" w:themeTint="66"/>
              </w:rPr>
              <w:t xml:space="preserve"> - </w:t>
            </w:r>
            <w:r w:rsidR="00484EA1" w:rsidRPr="00091E10">
              <w:rPr>
                <w:color w:val="A6E4DF" w:themeColor="accent3" w:themeTint="66"/>
              </w:rPr>
              <w:t>UO</w:t>
            </w:r>
            <w:r w:rsidR="00675699" w:rsidRPr="00091E10">
              <w:rPr>
                <w:color w:val="A6E4DF" w:themeColor="accent3" w:themeTint="66"/>
              </w:rPr>
              <w:t>27</w:t>
            </w:r>
            <w:r w:rsidR="00806C7C" w:rsidRPr="00091E10">
              <w:rPr>
                <w:color w:val="A6E4DF" w:themeColor="accent3" w:themeTint="66"/>
              </w:rPr>
              <w:t>6</w:t>
            </w:r>
            <w:r w:rsidR="00212570" w:rsidRPr="00091E10">
              <w:rPr>
                <w:color w:val="A6E4DF" w:themeColor="accent3" w:themeTint="66"/>
              </w:rPr>
              <w:t>9</w:t>
            </w:r>
            <w:r w:rsidR="00806C7C" w:rsidRPr="00091E10">
              <w:rPr>
                <w:color w:val="A6E4DF" w:themeColor="accent3" w:themeTint="66"/>
              </w:rPr>
              <w:t>67</w:t>
            </w:r>
          </w:p>
          <w:p w14:paraId="435BB4B1" w14:textId="65BB524E" w:rsidR="006514CC" w:rsidRPr="00091E10" w:rsidRDefault="006514CC" w:rsidP="00AB02A7">
            <w:pPr>
              <w:rPr>
                <w:color w:val="A6E4DF" w:themeColor="accent3" w:themeTint="66"/>
              </w:rPr>
            </w:pPr>
            <w:r w:rsidRPr="00091E10">
              <w:rPr>
                <w:color w:val="A6E4DF" w:themeColor="accent3" w:themeTint="66"/>
              </w:rPr>
              <w:t>Eduardo Blanco Bielsa</w:t>
            </w:r>
            <w:r w:rsidR="00675699" w:rsidRPr="00091E10">
              <w:rPr>
                <w:color w:val="A6E4DF" w:themeColor="accent3" w:themeTint="66"/>
              </w:rPr>
              <w:t xml:space="preserve"> – UO285176</w:t>
            </w:r>
          </w:p>
          <w:p w14:paraId="1C876CED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38CE25C7" w14:textId="77777777" w:rsidR="00E95638" w:rsidRDefault="00AB02A7" w:rsidP="00904A56">
      <w:pPr>
        <w:spacing w:after="200"/>
        <w:rPr>
          <w:noProof/>
          <w:lang w:bidi="es-ES"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31BC5730" wp14:editId="13EB9A0A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3">
                                <a:lumMod val="40000"/>
                                <a:lumOff val="60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3">
                                <a:lumMod val="40000"/>
                                <a:lumOff val="60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3">
                                <a:lumMod val="40000"/>
                                <a:lumOff val="60000"/>
                                <a:shade val="100000"/>
                                <a:satMod val="115000"/>
                              </a:schemeClr>
                            </a:gs>
                          </a:gsLst>
                          <a:lin ang="81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C3D02" id="Rectángulo 2" o:spid="_x0000_s1026" alt="rectángulo de color" style="position:absolute;margin-left:-58.7pt;margin-top:525pt;width:611.1pt;height:316.5pt;z-index:-25165823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" fillcolor="#a6e4df [1302]" stroked="f" strokeweight="2pt">
                <v:fill color2="#a6e4df [1302]" rotate="t" angle="315" colors="0 #5d8784;.5 #88c4bf;1 #a2e9e3" focus="100%" type="gradient"/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1C21C317" w14:textId="6C023F8C" w:rsidR="00523CEE" w:rsidRPr="00523CEE" w:rsidRDefault="00523CEE" w:rsidP="00523CEE">
      <w:pPr>
        <w:pStyle w:val="Ttulo"/>
        <w:rPr>
          <w:noProof/>
          <w:color w:val="0F0D29" w:themeColor="text1"/>
          <w14:textFill>
            <w14:gradFill>
              <w14:gsLst>
                <w14:gs w14:pos="0">
                  <w14:schemeClr w14:val="tx1">
                    <w14:lumMod w14:val="50000"/>
                    <w14:lumOff w14:val="50000"/>
                    <w14:shade w14:val="30000"/>
                    <w14:satMod w14:val="115000"/>
                  </w14:schemeClr>
                </w14:gs>
                <w14:gs w14:pos="50000">
                  <w14:schemeClr w14:val="tx1">
                    <w14:lumMod w14:val="50000"/>
                    <w14:lumOff w14:val="50000"/>
                    <w14:shade w14:val="67500"/>
                    <w14:satMod w14:val="115000"/>
                  </w14:schemeClr>
                </w14:gs>
                <w14:gs w14:pos="100000">
                  <w14:schemeClr w14:val="tx1">
                    <w14:lumMod w14:val="50000"/>
                    <w14:lumOff w14:val="50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</w:pPr>
      <w:r w:rsidRPr="00523CEE">
        <w:rPr>
          <w:noProof/>
          <w:color w:val="0F0D29" w:themeColor="text1"/>
          <w14:textFill>
            <w14:gradFill>
              <w14:gsLst>
                <w14:gs w14:pos="0">
                  <w14:schemeClr w14:val="tx1">
                    <w14:lumMod w14:val="50000"/>
                    <w14:lumOff w14:val="50000"/>
                    <w14:shade w14:val="30000"/>
                    <w14:satMod w14:val="115000"/>
                  </w14:schemeClr>
                </w14:gs>
                <w14:gs w14:pos="50000">
                  <w14:schemeClr w14:val="tx1">
                    <w14:lumMod w14:val="50000"/>
                    <w14:lumOff w14:val="50000"/>
                    <w14:shade w14:val="67500"/>
                    <w14:satMod w14:val="115000"/>
                  </w14:schemeClr>
                </w14:gs>
                <w14:gs w14:pos="100000">
                  <w14:schemeClr w14:val="tx1">
                    <w14:lumMod w14:val="50000"/>
                    <w14:lumOff w14:val="50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lastRenderedPageBreak/>
        <w:t>Índice</w:t>
      </w:r>
    </w:p>
    <w:p w14:paraId="3AE9080F" w14:textId="4E9073B0" w:rsidR="006E4BB5" w:rsidRDefault="006162B3">
      <w:pPr>
        <w:pStyle w:val="TDC1"/>
        <w:tabs>
          <w:tab w:val="right" w:leader="underscore" w:pos="10024"/>
        </w:tabs>
        <w:rPr>
          <w:rFonts w:cstheme="minorBidi"/>
          <w:b w:val="0"/>
          <w:bCs w:val="0"/>
          <w:i w:val="0"/>
          <w:iCs w:val="0"/>
          <w:noProof/>
          <w:color w:val="auto"/>
          <w:sz w:val="22"/>
          <w:szCs w:val="22"/>
          <w:lang w:val="en-GB" w:eastAsia="en-GB"/>
        </w:rPr>
      </w:pPr>
      <w:r>
        <w:rPr>
          <w:b w:val="0"/>
          <w:bCs w:val="0"/>
          <w:noProof/>
          <w:color w:val="auto"/>
          <w:sz w:val="36"/>
          <w:szCs w:val="28"/>
        </w:rPr>
        <w:fldChar w:fldCharType="begin"/>
      </w:r>
      <w:r>
        <w:rPr>
          <w:b w:val="0"/>
          <w:bCs w:val="0"/>
          <w:noProof/>
          <w:color w:val="auto"/>
          <w:sz w:val="36"/>
          <w:szCs w:val="28"/>
        </w:rPr>
        <w:instrText xml:space="preserve"> TOC \o "1-1" \h \z \u </w:instrText>
      </w:r>
      <w:r>
        <w:rPr>
          <w:b w:val="0"/>
          <w:bCs w:val="0"/>
          <w:noProof/>
          <w:color w:val="auto"/>
          <w:sz w:val="36"/>
          <w:szCs w:val="28"/>
        </w:rPr>
        <w:fldChar w:fldCharType="separate"/>
      </w:r>
      <w:hyperlink w:anchor="_Toc124425809" w:history="1">
        <w:r w:rsidR="006E4BB5" w:rsidRPr="004D71F0">
          <w:rPr>
            <w:rStyle w:val="Hipervnculo"/>
            <w:noProof/>
            <w14:textFill>
              <w14:gradFill>
                <w14:gsLst>
                  <w14:gs w14:pos="0">
                    <w14:schemeClr w14:val="tx1">
                      <w14:lumMod w14:val="50000"/>
                      <w14:lumOff w14:val="50000"/>
                      <w14:shade w14:val="30000"/>
                      <w14:satMod w14:val="115000"/>
                    </w14:schemeClr>
                  </w14:gs>
                  <w14:gs w14:pos="50000">
                    <w14:schemeClr w14:val="tx1">
                      <w14:lumMod w14:val="50000"/>
                      <w14:lumOff w14:val="50000"/>
                      <w14:shade w14:val="67500"/>
                      <w14:satMod w14:val="115000"/>
                    </w14:schemeClr>
                  </w14:gs>
                  <w14:gs w14:pos="100000">
                    <w14:schemeClr w14:val="tx1">
                      <w14:lumMod w14:val="50000"/>
                      <w14:lumOff w14:val="50000"/>
                      <w14:shade w14:val="100000"/>
                      <w14:satMod w14:val="115000"/>
                    </w14:schemeClr>
                  </w14:gs>
                </w14:gsLst>
                <w14:lin w14:ang="5400000" w14:scaled="0"/>
              </w14:gradFill>
            </w14:textFill>
          </w:rPr>
          <w:t>Dominio de la aplicación</w:t>
        </w:r>
        <w:r w:rsidR="006E4BB5">
          <w:rPr>
            <w:noProof/>
            <w:webHidden/>
          </w:rPr>
          <w:tab/>
        </w:r>
        <w:r w:rsidR="006E4BB5">
          <w:rPr>
            <w:noProof/>
            <w:webHidden/>
          </w:rPr>
          <w:fldChar w:fldCharType="begin"/>
        </w:r>
        <w:r w:rsidR="006E4BB5">
          <w:rPr>
            <w:noProof/>
            <w:webHidden/>
          </w:rPr>
          <w:instrText xml:space="preserve"> PAGEREF _Toc124425809 \h </w:instrText>
        </w:r>
        <w:r w:rsidR="006E4BB5">
          <w:rPr>
            <w:noProof/>
            <w:webHidden/>
          </w:rPr>
        </w:r>
        <w:r w:rsidR="006E4BB5">
          <w:rPr>
            <w:noProof/>
            <w:webHidden/>
          </w:rPr>
          <w:fldChar w:fldCharType="separate"/>
        </w:r>
        <w:r w:rsidR="006E4BB5">
          <w:rPr>
            <w:noProof/>
            <w:webHidden/>
          </w:rPr>
          <w:t>3</w:t>
        </w:r>
        <w:r w:rsidR="006E4BB5">
          <w:rPr>
            <w:noProof/>
            <w:webHidden/>
          </w:rPr>
          <w:fldChar w:fldCharType="end"/>
        </w:r>
      </w:hyperlink>
    </w:p>
    <w:p w14:paraId="18E70BC8" w14:textId="1DC7C749" w:rsidR="006E4BB5" w:rsidRDefault="006E4BB5">
      <w:pPr>
        <w:pStyle w:val="TDC1"/>
        <w:tabs>
          <w:tab w:val="right" w:leader="underscore" w:pos="10024"/>
        </w:tabs>
        <w:rPr>
          <w:rFonts w:cstheme="minorBidi"/>
          <w:b w:val="0"/>
          <w:bCs w:val="0"/>
          <w:i w:val="0"/>
          <w:iCs w:val="0"/>
          <w:noProof/>
          <w:color w:val="auto"/>
          <w:sz w:val="22"/>
          <w:szCs w:val="22"/>
          <w:lang w:val="en-GB" w:eastAsia="en-GB"/>
        </w:rPr>
      </w:pPr>
      <w:hyperlink w:anchor="_Toc124425810" w:history="1">
        <w:r w:rsidRPr="004D71F0">
          <w:rPr>
            <w:rStyle w:val="Hipervnculo"/>
            <w:noProof/>
            <w14:textFill>
              <w14:gradFill>
                <w14:gsLst>
                  <w14:gs w14:pos="0">
                    <w14:schemeClr w14:val="tx1">
                      <w14:lumMod w14:val="50000"/>
                      <w14:lumOff w14:val="50000"/>
                      <w14:shade w14:val="30000"/>
                      <w14:satMod w14:val="115000"/>
                    </w14:schemeClr>
                  </w14:gs>
                  <w14:gs w14:pos="50000">
                    <w14:schemeClr w14:val="tx1">
                      <w14:lumMod w14:val="50000"/>
                      <w14:lumOff w14:val="50000"/>
                      <w14:shade w14:val="67500"/>
                      <w14:satMod w14:val="115000"/>
                    </w14:schemeClr>
                  </w14:gs>
                  <w14:gs w14:pos="100000">
                    <w14:schemeClr w14:val="tx1">
                      <w14:lumMod w14:val="50000"/>
                      <w14:lumOff w14:val="50000"/>
                      <w14:shade w14:val="100000"/>
                      <w14:satMod w14:val="115000"/>
                    </w14:schemeClr>
                  </w14:gs>
                </w14:gsLst>
                <w14:lin w14:ang="5400000" w14:scaled="0"/>
              </w14:gradFill>
            </w14:textFill>
          </w:rPr>
          <w:t xml:space="preserve">Gráfico de la base de </w:t>
        </w:r>
        <w:r w:rsidRPr="004D71F0">
          <w:rPr>
            <w:rStyle w:val="Hipervnculo"/>
            <w:noProof/>
            <w14:textFill>
              <w14:gradFill>
                <w14:gsLst>
                  <w14:gs w14:pos="0">
                    <w14:schemeClr w14:val="tx1">
                      <w14:lumMod w14:val="50000"/>
                      <w14:lumOff w14:val="50000"/>
                      <w14:shade w14:val="30000"/>
                      <w14:satMod w14:val="115000"/>
                    </w14:schemeClr>
                  </w14:gs>
                  <w14:gs w14:pos="50000">
                    <w14:schemeClr w14:val="tx1">
                      <w14:lumMod w14:val="50000"/>
                      <w14:lumOff w14:val="50000"/>
                      <w14:shade w14:val="67500"/>
                      <w14:satMod w14:val="115000"/>
                    </w14:schemeClr>
                  </w14:gs>
                  <w14:gs w14:pos="100000">
                    <w14:schemeClr w14:val="tx1">
                      <w14:lumMod w14:val="50000"/>
                      <w14:lumOff w14:val="50000"/>
                      <w14:shade w14:val="100000"/>
                      <w14:satMod w14:val="115000"/>
                    </w14:schemeClr>
                  </w14:gs>
                </w14:gsLst>
                <w14:lin w14:ang="5400000" w14:scaled="0"/>
              </w14:gradFill>
            </w14:textFill>
          </w:rPr>
          <w:t>d</w:t>
        </w:r>
        <w:r w:rsidRPr="004D71F0">
          <w:rPr>
            <w:rStyle w:val="Hipervnculo"/>
            <w:noProof/>
            <w14:textFill>
              <w14:gradFill>
                <w14:gsLst>
                  <w14:gs w14:pos="0">
                    <w14:schemeClr w14:val="tx1">
                      <w14:lumMod w14:val="50000"/>
                      <w14:lumOff w14:val="50000"/>
                      <w14:shade w14:val="30000"/>
                      <w14:satMod w14:val="115000"/>
                    </w14:schemeClr>
                  </w14:gs>
                  <w14:gs w14:pos="50000">
                    <w14:schemeClr w14:val="tx1">
                      <w14:lumMod w14:val="50000"/>
                      <w14:lumOff w14:val="50000"/>
                      <w14:shade w14:val="67500"/>
                      <w14:satMod w14:val="115000"/>
                    </w14:schemeClr>
                  </w14:gs>
                  <w14:gs w14:pos="100000">
                    <w14:schemeClr w14:val="tx1">
                      <w14:lumMod w14:val="50000"/>
                      <w14:lumOff w14:val="50000"/>
                      <w14:shade w14:val="100000"/>
                      <w14:satMod w14:val="115000"/>
                    </w14:schemeClr>
                  </w14:gs>
                </w14:gsLst>
                <w14:lin w14:ang="5400000" w14:scaled="0"/>
              </w14:gradFill>
            </w14:textFill>
          </w:rPr>
          <w:t>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_Toc124425810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2BBB372" w14:textId="5FB27AB7" w:rsidR="006E4BB5" w:rsidRDefault="006E4BB5">
      <w:pPr>
        <w:pStyle w:val="TDC1"/>
        <w:tabs>
          <w:tab w:val="right" w:leader="underscore" w:pos="10024"/>
        </w:tabs>
        <w:rPr>
          <w:rFonts w:cstheme="minorBidi"/>
          <w:b w:val="0"/>
          <w:bCs w:val="0"/>
          <w:i w:val="0"/>
          <w:iCs w:val="0"/>
          <w:noProof/>
          <w:color w:val="auto"/>
          <w:sz w:val="22"/>
          <w:szCs w:val="22"/>
          <w:lang w:val="en-GB" w:eastAsia="en-GB"/>
        </w:rPr>
      </w:pPr>
      <w:hyperlink w:anchor="_Toc124425811" w:history="1">
        <w:r w:rsidRPr="004D71F0">
          <w:rPr>
            <w:rStyle w:val="Hipervnculo"/>
            <w:noProof/>
            <w14:textFill>
              <w14:gradFill>
                <w14:gsLst>
                  <w14:gs w14:pos="0">
                    <w14:schemeClr w14:val="tx1">
                      <w14:lumMod w14:val="50000"/>
                      <w14:lumOff w14:val="50000"/>
                      <w14:shade w14:val="30000"/>
                      <w14:satMod w14:val="115000"/>
                    </w14:schemeClr>
                  </w14:gs>
                  <w14:gs w14:pos="50000">
                    <w14:schemeClr w14:val="tx1">
                      <w14:lumMod w14:val="50000"/>
                      <w14:lumOff w14:val="50000"/>
                      <w14:shade w14:val="67500"/>
                      <w14:satMod w14:val="115000"/>
                    </w14:schemeClr>
                  </w14:gs>
                  <w14:gs w14:pos="100000">
                    <w14:schemeClr w14:val="tx1">
                      <w14:lumMod w14:val="50000"/>
                      <w14:lumOff w14:val="50000"/>
                      <w14:shade w14:val="100000"/>
                      <w14:satMod w14:val="115000"/>
                    </w14:schemeClr>
                  </w14:gs>
                </w14:gsLst>
                <w14:lin w14:ang="5400000" w14:scaled="0"/>
              </w14:gradFill>
            </w14:textFill>
          </w:rPr>
          <w:t>Código de cre</w:t>
        </w:r>
        <w:r w:rsidRPr="004D71F0">
          <w:rPr>
            <w:rStyle w:val="Hipervnculo"/>
            <w:noProof/>
            <w14:textFill>
              <w14:gradFill>
                <w14:gsLst>
                  <w14:gs w14:pos="0">
                    <w14:schemeClr w14:val="tx1">
                      <w14:lumMod w14:val="50000"/>
                      <w14:lumOff w14:val="50000"/>
                      <w14:shade w14:val="30000"/>
                      <w14:satMod w14:val="115000"/>
                    </w14:schemeClr>
                  </w14:gs>
                  <w14:gs w14:pos="50000">
                    <w14:schemeClr w14:val="tx1">
                      <w14:lumMod w14:val="50000"/>
                      <w14:lumOff w14:val="50000"/>
                      <w14:shade w14:val="67500"/>
                      <w14:satMod w14:val="115000"/>
                    </w14:schemeClr>
                  </w14:gs>
                  <w14:gs w14:pos="100000">
                    <w14:schemeClr w14:val="tx1">
                      <w14:lumMod w14:val="50000"/>
                      <w14:lumOff w14:val="50000"/>
                      <w14:shade w14:val="100000"/>
                      <w14:satMod w14:val="115000"/>
                    </w14:schemeClr>
                  </w14:gs>
                </w14:gsLst>
                <w14:lin w14:ang="5400000" w14:scaled="0"/>
              </w14:gradFill>
            </w14:textFill>
          </w:rPr>
          <w:t>a</w:t>
        </w:r>
        <w:r w:rsidRPr="004D71F0">
          <w:rPr>
            <w:rStyle w:val="Hipervnculo"/>
            <w:noProof/>
            <w14:textFill>
              <w14:gradFill>
                <w14:gsLst>
                  <w14:gs w14:pos="0">
                    <w14:schemeClr w14:val="tx1">
                      <w14:lumMod w14:val="50000"/>
                      <w14:lumOff w14:val="50000"/>
                      <w14:shade w14:val="30000"/>
                      <w14:satMod w14:val="115000"/>
                    </w14:schemeClr>
                  </w14:gs>
                  <w14:gs w14:pos="50000">
                    <w14:schemeClr w14:val="tx1">
                      <w14:lumMod w14:val="50000"/>
                      <w14:lumOff w14:val="50000"/>
                      <w14:shade w14:val="67500"/>
                      <w14:satMod w14:val="115000"/>
                    </w14:schemeClr>
                  </w14:gs>
                  <w14:gs w14:pos="100000">
                    <w14:schemeClr w14:val="tx1">
                      <w14:lumMod w14:val="50000"/>
                      <w14:lumOff w14:val="50000"/>
                      <w14:shade w14:val="100000"/>
                      <w14:satMod w14:val="115000"/>
                    </w14:schemeClr>
                  </w14:gs>
                </w14:gsLst>
                <w14:lin w14:ang="5400000" w14:scaled="0"/>
              </w14:gradFill>
            </w14:textFill>
          </w:rPr>
          <w:t>ción del grafo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_Toc124425811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5E01AAC" w14:textId="0BBDA95A" w:rsidR="006E4BB5" w:rsidRDefault="006E4BB5">
      <w:pPr>
        <w:pStyle w:val="TDC1"/>
        <w:tabs>
          <w:tab w:val="right" w:leader="underscore" w:pos="10024"/>
        </w:tabs>
        <w:rPr>
          <w:rFonts w:cstheme="minorBidi"/>
          <w:b w:val="0"/>
          <w:bCs w:val="0"/>
          <w:i w:val="0"/>
          <w:iCs w:val="0"/>
          <w:noProof/>
          <w:color w:val="auto"/>
          <w:sz w:val="22"/>
          <w:szCs w:val="22"/>
          <w:lang w:val="en-GB" w:eastAsia="en-GB"/>
        </w:rPr>
      </w:pPr>
      <w:hyperlink w:anchor="_Toc124425812" w:history="1">
        <w:r w:rsidRPr="004D71F0">
          <w:rPr>
            <w:rStyle w:val="Hipervnculo"/>
            <w:noProof/>
            <w14:textFill>
              <w14:gradFill>
                <w14:gsLst>
                  <w14:gs w14:pos="0">
                    <w14:schemeClr w14:val="tx1">
                      <w14:lumMod w14:val="50000"/>
                      <w14:lumOff w14:val="50000"/>
                      <w14:shade w14:val="30000"/>
                      <w14:satMod w14:val="115000"/>
                    </w14:schemeClr>
                  </w14:gs>
                  <w14:gs w14:pos="50000">
                    <w14:schemeClr w14:val="tx1">
                      <w14:lumMod w14:val="50000"/>
                      <w14:lumOff w14:val="50000"/>
                      <w14:shade w14:val="67500"/>
                      <w14:satMod w14:val="115000"/>
                    </w14:schemeClr>
                  </w14:gs>
                  <w14:gs w14:pos="100000">
                    <w14:schemeClr w14:val="tx1">
                      <w14:lumMod w14:val="50000"/>
                      <w14:lumOff w14:val="50000"/>
                      <w14:shade w14:val="100000"/>
                      <w14:satMod w14:val="115000"/>
                    </w14:schemeClr>
                  </w14:gs>
                </w14:gsLst>
                <w14:lin w14:ang="5400000" w14:scaled="0"/>
              </w14:gradFill>
            </w14:textFill>
          </w:rPr>
          <w:t>Co</w:t>
        </w:r>
        <w:r w:rsidRPr="004D71F0">
          <w:rPr>
            <w:rStyle w:val="Hipervnculo"/>
            <w:noProof/>
            <w14:textFill>
              <w14:gradFill>
                <w14:gsLst>
                  <w14:gs w14:pos="0">
                    <w14:schemeClr w14:val="tx1">
                      <w14:lumMod w14:val="50000"/>
                      <w14:lumOff w14:val="50000"/>
                      <w14:shade w14:val="30000"/>
                      <w14:satMod w14:val="115000"/>
                    </w14:schemeClr>
                  </w14:gs>
                  <w14:gs w14:pos="50000">
                    <w14:schemeClr w14:val="tx1">
                      <w14:lumMod w14:val="50000"/>
                      <w14:lumOff w14:val="50000"/>
                      <w14:shade w14:val="67500"/>
                      <w14:satMod w14:val="115000"/>
                    </w14:schemeClr>
                  </w14:gs>
                  <w14:gs w14:pos="100000">
                    <w14:schemeClr w14:val="tx1">
                      <w14:lumMod w14:val="50000"/>
                      <w14:lumOff w14:val="50000"/>
                      <w14:shade w14:val="100000"/>
                      <w14:satMod w14:val="115000"/>
                    </w14:schemeClr>
                  </w14:gs>
                </w14:gsLst>
                <w14:lin w14:ang="5400000" w14:scaled="0"/>
              </w14:gradFill>
            </w14:textFill>
          </w:rPr>
          <w:t>n</w:t>
        </w:r>
        <w:r w:rsidRPr="004D71F0">
          <w:rPr>
            <w:rStyle w:val="Hipervnculo"/>
            <w:noProof/>
            <w14:textFill>
              <w14:gradFill>
                <w14:gsLst>
                  <w14:gs w14:pos="0">
                    <w14:schemeClr w14:val="tx1">
                      <w14:lumMod w14:val="50000"/>
                      <w14:lumOff w14:val="50000"/>
                      <w14:shade w14:val="30000"/>
                      <w14:satMod w14:val="115000"/>
                    </w14:schemeClr>
                  </w14:gs>
                  <w14:gs w14:pos="50000">
                    <w14:schemeClr w14:val="tx1">
                      <w14:lumMod w14:val="50000"/>
                      <w14:lumOff w14:val="50000"/>
                      <w14:shade w14:val="67500"/>
                      <w14:satMod w14:val="115000"/>
                    </w14:schemeClr>
                  </w14:gs>
                  <w14:gs w14:pos="100000">
                    <w14:schemeClr w14:val="tx1">
                      <w14:lumMod w14:val="50000"/>
                      <w14:lumOff w14:val="50000"/>
                      <w14:shade w14:val="100000"/>
                      <w14:satMod w14:val="115000"/>
                    </w14:schemeClr>
                  </w14:gs>
                </w14:gsLst>
                <w14:lin w14:ang="5400000" w14:scaled="0"/>
              </w14:gradFill>
            </w14:textFill>
          </w:rPr>
          <w:t>sultas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_Toc124425812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16BEE83" w14:textId="2A6095C5" w:rsidR="006E4BB5" w:rsidRDefault="006E4BB5">
      <w:pPr>
        <w:pStyle w:val="TDC1"/>
        <w:tabs>
          <w:tab w:val="right" w:leader="underscore" w:pos="10024"/>
        </w:tabs>
        <w:rPr>
          <w:rFonts w:cstheme="minorBidi"/>
          <w:b w:val="0"/>
          <w:bCs w:val="0"/>
          <w:i w:val="0"/>
          <w:iCs w:val="0"/>
          <w:noProof/>
          <w:color w:val="auto"/>
          <w:sz w:val="22"/>
          <w:szCs w:val="22"/>
          <w:lang w:val="en-GB" w:eastAsia="en-GB"/>
        </w:rPr>
      </w:pPr>
      <w:hyperlink w:anchor="_Toc124425813" w:history="1">
        <w:r w:rsidRPr="004D71F0">
          <w:rPr>
            <w:rStyle w:val="Hipervnculo"/>
            <w:noProof/>
            <w14:textFill>
              <w14:gradFill>
                <w14:gsLst>
                  <w14:gs w14:pos="0">
                    <w14:schemeClr w14:val="tx1">
                      <w14:lumMod w14:val="50000"/>
                      <w14:lumOff w14:val="50000"/>
                      <w14:shade w14:val="30000"/>
                      <w14:satMod w14:val="115000"/>
                    </w14:schemeClr>
                  </w14:gs>
                  <w14:gs w14:pos="50000">
                    <w14:schemeClr w14:val="tx1">
                      <w14:lumMod w14:val="50000"/>
                      <w14:lumOff w14:val="50000"/>
                      <w14:shade w14:val="67500"/>
                      <w14:satMod w14:val="115000"/>
                    </w14:schemeClr>
                  </w14:gs>
                  <w14:gs w14:pos="100000">
                    <w14:schemeClr w14:val="tx1">
                      <w14:lumMod w14:val="50000"/>
                      <w14:lumOff w14:val="50000"/>
                      <w14:shade w14:val="100000"/>
                      <w14:satMod w14:val="115000"/>
                    </w14:schemeClr>
                  </w14:gs>
                </w14:gsLst>
                <w14:lin w14:ang="5400000" w14:scaled="0"/>
              </w14:gradFill>
            </w14:textFill>
          </w:rPr>
          <w:t>Aplicaci</w:t>
        </w:r>
        <w:r w:rsidRPr="004D71F0">
          <w:rPr>
            <w:rStyle w:val="Hipervnculo"/>
            <w:noProof/>
            <w14:textFill>
              <w14:gradFill>
                <w14:gsLst>
                  <w14:gs w14:pos="0">
                    <w14:schemeClr w14:val="tx1">
                      <w14:lumMod w14:val="50000"/>
                      <w14:lumOff w14:val="50000"/>
                      <w14:shade w14:val="30000"/>
                      <w14:satMod w14:val="115000"/>
                    </w14:schemeClr>
                  </w14:gs>
                  <w14:gs w14:pos="50000">
                    <w14:schemeClr w14:val="tx1">
                      <w14:lumMod w14:val="50000"/>
                      <w14:lumOff w14:val="50000"/>
                      <w14:shade w14:val="67500"/>
                      <w14:satMod w14:val="115000"/>
                    </w14:schemeClr>
                  </w14:gs>
                  <w14:gs w14:pos="100000">
                    <w14:schemeClr w14:val="tx1">
                      <w14:lumMod w14:val="50000"/>
                      <w14:lumOff w14:val="50000"/>
                      <w14:shade w14:val="100000"/>
                      <w14:satMod w14:val="115000"/>
                    </w14:schemeClr>
                  </w14:gs>
                </w14:gsLst>
                <w14:lin w14:ang="5400000" w14:scaled="0"/>
              </w14:gradFill>
            </w14:textFill>
          </w:rPr>
          <w:t>ó</w:t>
        </w:r>
        <w:r w:rsidRPr="004D71F0">
          <w:rPr>
            <w:rStyle w:val="Hipervnculo"/>
            <w:noProof/>
            <w14:textFill>
              <w14:gradFill>
                <w14:gsLst>
                  <w14:gs w14:pos="0">
                    <w14:schemeClr w14:val="tx1">
                      <w14:lumMod w14:val="50000"/>
                      <w14:lumOff w14:val="50000"/>
                      <w14:shade w14:val="30000"/>
                      <w14:satMod w14:val="115000"/>
                    </w14:schemeClr>
                  </w14:gs>
                  <w14:gs w14:pos="50000">
                    <w14:schemeClr w14:val="tx1">
                      <w14:lumMod w14:val="50000"/>
                      <w14:lumOff w14:val="50000"/>
                      <w14:shade w14:val="67500"/>
                      <w14:satMod w14:val="115000"/>
                    </w14:schemeClr>
                  </w14:gs>
                  <w14:gs w14:pos="100000">
                    <w14:schemeClr w14:val="tx1">
                      <w14:lumMod w14:val="50000"/>
                      <w14:lumOff w14:val="50000"/>
                      <w14:shade w14:val="100000"/>
                      <w14:satMod w14:val="115000"/>
                    </w14:schemeClr>
                  </w14:gs>
                </w14:gsLst>
                <w14:lin w14:ang="5400000" w14:scaled="0"/>
              </w14:gradFill>
            </w14:textFill>
          </w:rPr>
          <w:t>n en pyhton para las consultas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_Toc124425813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8D84B2C" w14:textId="44A9C9A4" w:rsidR="006162B3" w:rsidRDefault="006162B3" w:rsidP="00904A56">
      <w:pPr>
        <w:spacing w:after="200"/>
        <w:rPr>
          <w:rFonts w:cstheme="minorHAnsi"/>
          <w:b w:val="0"/>
          <w:bCs/>
          <w:noProof/>
          <w:color w:val="auto"/>
          <w:sz w:val="36"/>
          <w:szCs w:val="28"/>
        </w:rPr>
      </w:pPr>
      <w:r>
        <w:rPr>
          <w:rFonts w:cstheme="minorHAnsi"/>
          <w:b w:val="0"/>
          <w:bCs/>
          <w:noProof/>
          <w:color w:val="auto"/>
          <w:sz w:val="36"/>
          <w:szCs w:val="28"/>
        </w:rPr>
        <w:fldChar w:fldCharType="end"/>
      </w:r>
    </w:p>
    <w:p w14:paraId="665A6CAE" w14:textId="77777777" w:rsidR="006162B3" w:rsidRDefault="006162B3" w:rsidP="00904A56">
      <w:pPr>
        <w:spacing w:after="200"/>
        <w:rPr>
          <w:rFonts w:cstheme="minorHAnsi"/>
          <w:b w:val="0"/>
          <w:bCs/>
          <w:noProof/>
          <w:color w:val="auto"/>
          <w:sz w:val="36"/>
          <w:szCs w:val="28"/>
        </w:rPr>
      </w:pPr>
    </w:p>
    <w:p w14:paraId="76E9F20A" w14:textId="77777777" w:rsidR="006162B3" w:rsidRDefault="006162B3" w:rsidP="00904A56">
      <w:pPr>
        <w:spacing w:after="200"/>
        <w:rPr>
          <w:rFonts w:cstheme="minorHAnsi"/>
          <w:b w:val="0"/>
          <w:bCs/>
          <w:noProof/>
          <w:color w:val="auto"/>
          <w:sz w:val="36"/>
          <w:szCs w:val="28"/>
        </w:rPr>
      </w:pPr>
    </w:p>
    <w:p w14:paraId="39B547B7" w14:textId="77777777" w:rsidR="006162B3" w:rsidRDefault="006162B3" w:rsidP="00904A56">
      <w:pPr>
        <w:spacing w:after="200"/>
        <w:rPr>
          <w:rFonts w:cstheme="minorHAnsi"/>
          <w:b w:val="0"/>
          <w:bCs/>
          <w:noProof/>
          <w:color w:val="auto"/>
          <w:sz w:val="36"/>
          <w:szCs w:val="28"/>
        </w:rPr>
      </w:pPr>
    </w:p>
    <w:p w14:paraId="0E23C7E4" w14:textId="77777777" w:rsidR="006162B3" w:rsidRDefault="006162B3" w:rsidP="00904A56">
      <w:pPr>
        <w:spacing w:after="200"/>
        <w:rPr>
          <w:rFonts w:cstheme="minorHAnsi"/>
          <w:b w:val="0"/>
          <w:bCs/>
          <w:noProof/>
          <w:color w:val="auto"/>
          <w:sz w:val="36"/>
          <w:szCs w:val="28"/>
        </w:rPr>
      </w:pPr>
    </w:p>
    <w:p w14:paraId="6D9F60CC" w14:textId="77777777" w:rsidR="006162B3" w:rsidRDefault="006162B3" w:rsidP="00904A56">
      <w:pPr>
        <w:spacing w:after="200"/>
        <w:rPr>
          <w:rFonts w:cstheme="minorHAnsi"/>
          <w:b w:val="0"/>
          <w:bCs/>
          <w:noProof/>
          <w:color w:val="auto"/>
          <w:sz w:val="36"/>
          <w:szCs w:val="28"/>
        </w:rPr>
      </w:pPr>
    </w:p>
    <w:p w14:paraId="4CA403EE" w14:textId="77777777" w:rsidR="006162B3" w:rsidRDefault="006162B3" w:rsidP="00904A56">
      <w:pPr>
        <w:spacing w:after="200"/>
        <w:rPr>
          <w:rFonts w:cstheme="minorHAnsi"/>
          <w:b w:val="0"/>
          <w:bCs/>
          <w:noProof/>
          <w:color w:val="auto"/>
          <w:sz w:val="36"/>
          <w:szCs w:val="28"/>
        </w:rPr>
      </w:pPr>
    </w:p>
    <w:p w14:paraId="31A66F9E" w14:textId="77777777" w:rsidR="006162B3" w:rsidRDefault="006162B3" w:rsidP="00904A56">
      <w:pPr>
        <w:spacing w:after="200"/>
        <w:rPr>
          <w:rFonts w:cstheme="minorHAnsi"/>
          <w:b w:val="0"/>
          <w:bCs/>
          <w:noProof/>
          <w:color w:val="auto"/>
          <w:sz w:val="36"/>
          <w:szCs w:val="28"/>
        </w:rPr>
      </w:pPr>
    </w:p>
    <w:p w14:paraId="0D5BE67C" w14:textId="77777777" w:rsidR="006162B3" w:rsidRDefault="006162B3" w:rsidP="00904A56">
      <w:pPr>
        <w:spacing w:after="200"/>
        <w:rPr>
          <w:rFonts w:cstheme="minorHAnsi"/>
          <w:b w:val="0"/>
          <w:bCs/>
          <w:noProof/>
          <w:color w:val="auto"/>
          <w:sz w:val="36"/>
          <w:szCs w:val="28"/>
        </w:rPr>
      </w:pPr>
    </w:p>
    <w:p w14:paraId="0CB5E6BD" w14:textId="77777777" w:rsidR="006162B3" w:rsidRDefault="006162B3" w:rsidP="00904A56">
      <w:pPr>
        <w:spacing w:after="200"/>
        <w:rPr>
          <w:rFonts w:cstheme="minorHAnsi"/>
          <w:b w:val="0"/>
          <w:bCs/>
          <w:noProof/>
          <w:color w:val="auto"/>
          <w:sz w:val="36"/>
          <w:szCs w:val="28"/>
        </w:rPr>
      </w:pPr>
    </w:p>
    <w:p w14:paraId="71B8DAA6" w14:textId="77777777" w:rsidR="006162B3" w:rsidRDefault="006162B3" w:rsidP="00904A56">
      <w:pPr>
        <w:spacing w:after="200"/>
        <w:rPr>
          <w:rFonts w:cstheme="minorHAnsi"/>
          <w:b w:val="0"/>
          <w:bCs/>
          <w:noProof/>
          <w:color w:val="auto"/>
          <w:sz w:val="36"/>
          <w:szCs w:val="28"/>
        </w:rPr>
      </w:pPr>
    </w:p>
    <w:p w14:paraId="7DFBD0A1" w14:textId="77777777" w:rsidR="006162B3" w:rsidRDefault="006162B3" w:rsidP="00904A56">
      <w:pPr>
        <w:spacing w:after="200"/>
        <w:rPr>
          <w:rFonts w:cstheme="minorHAnsi"/>
          <w:b w:val="0"/>
          <w:bCs/>
          <w:noProof/>
          <w:color w:val="auto"/>
          <w:sz w:val="36"/>
          <w:szCs w:val="28"/>
        </w:rPr>
      </w:pPr>
    </w:p>
    <w:p w14:paraId="7FC3CFEF" w14:textId="77777777" w:rsidR="006162B3" w:rsidRDefault="006162B3" w:rsidP="00904A56">
      <w:pPr>
        <w:spacing w:after="200"/>
        <w:rPr>
          <w:rFonts w:cstheme="minorHAnsi"/>
          <w:b w:val="0"/>
          <w:bCs/>
          <w:noProof/>
          <w:color w:val="auto"/>
          <w:sz w:val="36"/>
          <w:szCs w:val="28"/>
        </w:rPr>
      </w:pPr>
    </w:p>
    <w:p w14:paraId="0DE460E9" w14:textId="77777777" w:rsidR="006162B3" w:rsidRDefault="006162B3" w:rsidP="00904A56">
      <w:pPr>
        <w:spacing w:after="200"/>
        <w:rPr>
          <w:rFonts w:cstheme="minorHAnsi"/>
          <w:b w:val="0"/>
          <w:bCs/>
          <w:noProof/>
          <w:color w:val="auto"/>
          <w:sz w:val="36"/>
          <w:szCs w:val="28"/>
        </w:rPr>
      </w:pPr>
    </w:p>
    <w:p w14:paraId="42FB059B" w14:textId="77777777" w:rsidR="006162B3" w:rsidRDefault="006162B3" w:rsidP="00904A56">
      <w:pPr>
        <w:spacing w:after="200"/>
        <w:rPr>
          <w:rFonts w:cstheme="minorHAnsi"/>
          <w:b w:val="0"/>
          <w:bCs/>
          <w:noProof/>
          <w:color w:val="auto"/>
          <w:sz w:val="36"/>
          <w:szCs w:val="28"/>
        </w:rPr>
      </w:pPr>
    </w:p>
    <w:p w14:paraId="7638B1AB" w14:textId="54A116F8" w:rsidR="00D077E9" w:rsidRPr="00746B31" w:rsidRDefault="00637C13" w:rsidP="00746B31">
      <w:pPr>
        <w:pStyle w:val="Ttulo1"/>
        <w:rPr>
          <w:noProof/>
          <w:color w:val="0F0D29" w:themeColor="text1"/>
          <w14:textFill>
            <w14:gradFill>
              <w14:gsLst>
                <w14:gs w14:pos="0">
                  <w14:schemeClr w14:val="tx1">
                    <w14:lumMod w14:val="50000"/>
                    <w14:lumOff w14:val="50000"/>
                    <w14:shade w14:val="30000"/>
                    <w14:satMod w14:val="115000"/>
                  </w14:schemeClr>
                </w14:gs>
                <w14:gs w14:pos="50000">
                  <w14:schemeClr w14:val="tx1">
                    <w14:lumMod w14:val="50000"/>
                    <w14:lumOff w14:val="50000"/>
                    <w14:shade w14:val="67500"/>
                    <w14:satMod w14:val="115000"/>
                  </w14:schemeClr>
                </w14:gs>
                <w14:gs w14:pos="100000">
                  <w14:schemeClr w14:val="tx1">
                    <w14:lumMod w14:val="50000"/>
                    <w14:lumOff w14:val="50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</w:pPr>
      <w:bookmarkStart w:id="0" w:name="_Toc124425809"/>
      <w:r w:rsidRPr="00746B31">
        <w:rPr>
          <w:noProof/>
          <w:color w:val="0F0D29" w:themeColor="text1"/>
          <w14:textFill>
            <w14:gradFill>
              <w14:gsLst>
                <w14:gs w14:pos="0">
                  <w14:schemeClr w14:val="tx1">
                    <w14:lumMod w14:val="50000"/>
                    <w14:lumOff w14:val="50000"/>
                    <w14:shade w14:val="30000"/>
                    <w14:satMod w14:val="115000"/>
                  </w14:schemeClr>
                </w14:gs>
                <w14:gs w14:pos="50000">
                  <w14:schemeClr w14:val="tx1">
                    <w14:lumMod w14:val="50000"/>
                    <w14:lumOff w14:val="50000"/>
                    <w14:shade w14:val="67500"/>
                    <w14:satMod w14:val="115000"/>
                  </w14:schemeClr>
                </w14:gs>
                <w14:gs w14:pos="100000">
                  <w14:schemeClr w14:val="tx1">
                    <w14:lumMod w14:val="50000"/>
                    <w14:lumOff w14:val="50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>Dominio de la aplicación</w:t>
      </w:r>
      <w:bookmarkEnd w:id="0"/>
    </w:p>
    <w:p w14:paraId="0733E1BB" w14:textId="7CDC1B60" w:rsidR="00075887" w:rsidRDefault="003A1EDE" w:rsidP="00904A56">
      <w:pPr>
        <w:spacing w:after="200"/>
        <w:rPr>
          <w:rFonts w:cstheme="minorHAnsi"/>
          <w:b w:val="0"/>
          <w:bCs/>
          <w:noProof/>
          <w:color w:val="auto"/>
          <w:sz w:val="24"/>
          <w:szCs w:val="20"/>
        </w:rPr>
      </w:pPr>
      <w:r w:rsidRPr="001304FD">
        <w:rPr>
          <w:rFonts w:cstheme="minorHAnsi"/>
          <w:b w:val="0"/>
          <w:bCs/>
          <w:noProof/>
          <w:color w:val="auto"/>
          <w:sz w:val="24"/>
          <w:szCs w:val="20"/>
        </w:rPr>
        <w:t xml:space="preserve">Se ha escogido </w:t>
      </w:r>
      <w:r w:rsidR="00EA2DE5" w:rsidRPr="001304FD">
        <w:rPr>
          <w:rFonts w:cstheme="minorHAnsi"/>
          <w:b w:val="0"/>
          <w:bCs/>
          <w:noProof/>
          <w:color w:val="auto"/>
          <w:sz w:val="24"/>
          <w:szCs w:val="20"/>
        </w:rPr>
        <w:t xml:space="preserve">el tema de </w:t>
      </w:r>
      <w:r w:rsidR="002B2F5D">
        <w:rPr>
          <w:rFonts w:cstheme="minorHAnsi"/>
          <w:b w:val="0"/>
          <w:bCs/>
          <w:noProof/>
          <w:color w:val="auto"/>
          <w:sz w:val="24"/>
          <w:szCs w:val="20"/>
        </w:rPr>
        <w:t>“</w:t>
      </w:r>
      <w:r w:rsidR="002B2F5D" w:rsidRPr="002B2F5D">
        <w:rPr>
          <w:rFonts w:cstheme="minorHAnsi"/>
          <w:noProof/>
          <w:color w:val="auto"/>
          <w:sz w:val="24"/>
          <w:szCs w:val="20"/>
        </w:rPr>
        <w:t>base de datos de ámbito universitario</w:t>
      </w:r>
      <w:r w:rsidR="002B2F5D">
        <w:rPr>
          <w:rFonts w:cstheme="minorHAnsi"/>
          <w:b w:val="0"/>
          <w:bCs/>
          <w:noProof/>
          <w:color w:val="auto"/>
          <w:sz w:val="24"/>
          <w:szCs w:val="20"/>
        </w:rPr>
        <w:t>”.</w:t>
      </w:r>
    </w:p>
    <w:p w14:paraId="77151BB8" w14:textId="1CD33947" w:rsidR="004E5359" w:rsidRDefault="001304FD" w:rsidP="00904A56">
      <w:pPr>
        <w:spacing w:after="200"/>
        <w:rPr>
          <w:rFonts w:cstheme="minorHAnsi"/>
          <w:b w:val="0"/>
          <w:bCs/>
          <w:noProof/>
          <w:color w:val="auto"/>
          <w:sz w:val="24"/>
          <w:szCs w:val="20"/>
        </w:rPr>
      </w:pPr>
      <w:r>
        <w:rPr>
          <w:rFonts w:cstheme="minorHAnsi"/>
          <w:b w:val="0"/>
          <w:bCs/>
          <w:noProof/>
          <w:color w:val="auto"/>
          <w:sz w:val="24"/>
          <w:szCs w:val="20"/>
        </w:rPr>
        <w:t xml:space="preserve">En esta aplicación se </w:t>
      </w:r>
      <w:r w:rsidR="00BF774A">
        <w:rPr>
          <w:rFonts w:cstheme="minorHAnsi"/>
          <w:b w:val="0"/>
          <w:bCs/>
          <w:noProof/>
          <w:color w:val="auto"/>
          <w:sz w:val="24"/>
          <w:szCs w:val="20"/>
        </w:rPr>
        <w:t>representa</w:t>
      </w:r>
      <w:r w:rsidR="002B2F5D">
        <w:rPr>
          <w:rFonts w:cstheme="minorHAnsi"/>
          <w:b w:val="0"/>
          <w:bCs/>
          <w:noProof/>
          <w:color w:val="auto"/>
          <w:sz w:val="24"/>
          <w:szCs w:val="20"/>
        </w:rPr>
        <w:t xml:space="preserve">n una serie de </w:t>
      </w:r>
      <w:r w:rsidR="002B2F5D" w:rsidRPr="009071AE">
        <w:rPr>
          <w:rFonts w:cstheme="minorHAnsi"/>
          <w:noProof/>
          <w:color w:val="auto"/>
          <w:sz w:val="24"/>
          <w:szCs w:val="20"/>
        </w:rPr>
        <w:t>grados</w:t>
      </w:r>
      <w:r w:rsidR="002B2F5D">
        <w:rPr>
          <w:rFonts w:cstheme="minorHAnsi"/>
          <w:b w:val="0"/>
          <w:bCs/>
          <w:noProof/>
          <w:color w:val="auto"/>
          <w:sz w:val="24"/>
          <w:szCs w:val="20"/>
        </w:rPr>
        <w:t xml:space="preserve"> </w:t>
      </w:r>
      <w:r w:rsidR="002B2F5D" w:rsidRPr="009071AE">
        <w:rPr>
          <w:rFonts w:cstheme="minorHAnsi"/>
          <w:noProof/>
          <w:color w:val="auto"/>
          <w:sz w:val="24"/>
          <w:szCs w:val="20"/>
        </w:rPr>
        <w:t>universitarios</w:t>
      </w:r>
      <w:r w:rsidR="00AF2C5C">
        <w:rPr>
          <w:rFonts w:cstheme="minorHAnsi"/>
          <w:b w:val="0"/>
          <w:bCs/>
          <w:noProof/>
          <w:color w:val="auto"/>
          <w:sz w:val="24"/>
          <w:szCs w:val="20"/>
        </w:rPr>
        <w:t xml:space="preserve"> de distintos lugares de españa</w:t>
      </w:r>
      <w:r w:rsidR="006E30F5">
        <w:rPr>
          <w:rFonts w:cstheme="minorHAnsi"/>
          <w:b w:val="0"/>
          <w:bCs/>
          <w:noProof/>
          <w:color w:val="auto"/>
          <w:sz w:val="24"/>
          <w:szCs w:val="20"/>
        </w:rPr>
        <w:t xml:space="preserve">: </w:t>
      </w:r>
      <w:r w:rsidR="002B2F5D">
        <w:rPr>
          <w:rFonts w:cstheme="minorHAnsi"/>
          <w:b w:val="0"/>
          <w:bCs/>
          <w:noProof/>
          <w:color w:val="auto"/>
          <w:sz w:val="24"/>
          <w:szCs w:val="20"/>
        </w:rPr>
        <w:t>Ingeniería del Software</w:t>
      </w:r>
      <w:r w:rsidR="006E30F5">
        <w:rPr>
          <w:rFonts w:cstheme="minorHAnsi"/>
          <w:b w:val="0"/>
          <w:bCs/>
          <w:noProof/>
          <w:color w:val="auto"/>
          <w:sz w:val="24"/>
          <w:szCs w:val="20"/>
        </w:rPr>
        <w:t xml:space="preserve"> (Oviedo), Ingeniería Informática (Barcelona) y Química (Málaga)</w:t>
      </w:r>
      <w:r w:rsidR="00CE05D7">
        <w:rPr>
          <w:rFonts w:cstheme="minorHAnsi"/>
          <w:b w:val="0"/>
          <w:bCs/>
          <w:noProof/>
          <w:color w:val="auto"/>
          <w:sz w:val="24"/>
          <w:szCs w:val="20"/>
        </w:rPr>
        <w:t xml:space="preserve">; junto con las </w:t>
      </w:r>
      <w:r w:rsidR="00CE05D7" w:rsidRPr="009071AE">
        <w:rPr>
          <w:rFonts w:cstheme="minorHAnsi"/>
          <w:noProof/>
          <w:color w:val="auto"/>
          <w:sz w:val="24"/>
          <w:szCs w:val="20"/>
        </w:rPr>
        <w:t>asignaturas</w:t>
      </w:r>
      <w:r w:rsidR="00CE05D7">
        <w:rPr>
          <w:rFonts w:cstheme="minorHAnsi"/>
          <w:b w:val="0"/>
          <w:bCs/>
          <w:noProof/>
          <w:color w:val="auto"/>
          <w:sz w:val="24"/>
          <w:szCs w:val="20"/>
        </w:rPr>
        <w:t xml:space="preserve"> </w:t>
      </w:r>
      <w:r w:rsidR="00875898">
        <w:rPr>
          <w:rFonts w:cstheme="minorHAnsi"/>
          <w:b w:val="0"/>
          <w:bCs/>
          <w:noProof/>
          <w:color w:val="auto"/>
          <w:sz w:val="24"/>
          <w:szCs w:val="20"/>
        </w:rPr>
        <w:t xml:space="preserve">de dichos grados (y que pueden estar compartidas por varios grados); los </w:t>
      </w:r>
      <w:r w:rsidR="00875898" w:rsidRPr="009071AE">
        <w:rPr>
          <w:rFonts w:cstheme="minorHAnsi"/>
          <w:noProof/>
          <w:color w:val="auto"/>
          <w:sz w:val="24"/>
          <w:szCs w:val="20"/>
        </w:rPr>
        <w:t>profesores</w:t>
      </w:r>
      <w:r w:rsidR="00875898">
        <w:rPr>
          <w:rFonts w:cstheme="minorHAnsi"/>
          <w:b w:val="0"/>
          <w:bCs/>
          <w:noProof/>
          <w:color w:val="auto"/>
          <w:sz w:val="24"/>
          <w:szCs w:val="20"/>
        </w:rPr>
        <w:t xml:space="preserve"> que imparten las diversas asignaturas</w:t>
      </w:r>
      <w:r w:rsidR="00032C04">
        <w:rPr>
          <w:rFonts w:cstheme="minorHAnsi"/>
          <w:b w:val="0"/>
          <w:bCs/>
          <w:noProof/>
          <w:color w:val="auto"/>
          <w:sz w:val="24"/>
          <w:szCs w:val="20"/>
        </w:rPr>
        <w:t xml:space="preserve">; los </w:t>
      </w:r>
      <w:r w:rsidR="00032C04" w:rsidRPr="009071AE">
        <w:rPr>
          <w:rFonts w:cstheme="minorHAnsi"/>
          <w:noProof/>
          <w:color w:val="auto"/>
          <w:sz w:val="24"/>
          <w:szCs w:val="20"/>
        </w:rPr>
        <w:t>alumnos</w:t>
      </w:r>
      <w:r w:rsidR="00032C04">
        <w:rPr>
          <w:rFonts w:cstheme="minorHAnsi"/>
          <w:b w:val="0"/>
          <w:bCs/>
          <w:noProof/>
          <w:color w:val="auto"/>
          <w:sz w:val="24"/>
          <w:szCs w:val="20"/>
        </w:rPr>
        <w:t xml:space="preserve"> que están apuntados en ellas y los </w:t>
      </w:r>
      <w:r w:rsidR="00032C04" w:rsidRPr="009071AE">
        <w:rPr>
          <w:rFonts w:cstheme="minorHAnsi"/>
          <w:noProof/>
          <w:color w:val="auto"/>
          <w:sz w:val="24"/>
          <w:szCs w:val="20"/>
        </w:rPr>
        <w:t>directores</w:t>
      </w:r>
      <w:r w:rsidR="00032C04">
        <w:rPr>
          <w:rFonts w:cstheme="minorHAnsi"/>
          <w:b w:val="0"/>
          <w:bCs/>
          <w:noProof/>
          <w:color w:val="auto"/>
          <w:sz w:val="24"/>
          <w:szCs w:val="20"/>
        </w:rPr>
        <w:t xml:space="preserve"> de cada grado</w:t>
      </w:r>
      <w:r w:rsidR="000665CA">
        <w:rPr>
          <w:rFonts w:cstheme="minorHAnsi"/>
          <w:b w:val="0"/>
          <w:bCs/>
          <w:noProof/>
          <w:color w:val="auto"/>
          <w:sz w:val="24"/>
          <w:szCs w:val="20"/>
        </w:rPr>
        <w:t xml:space="preserve"> (</w:t>
      </w:r>
      <w:r w:rsidR="009071AE">
        <w:rPr>
          <w:rFonts w:cstheme="minorHAnsi"/>
          <w:b w:val="0"/>
          <w:bCs/>
          <w:noProof/>
          <w:color w:val="auto"/>
          <w:sz w:val="24"/>
          <w:szCs w:val="20"/>
        </w:rPr>
        <w:t xml:space="preserve">símil a </w:t>
      </w:r>
      <w:r w:rsidR="000665CA">
        <w:rPr>
          <w:rFonts w:cstheme="minorHAnsi"/>
          <w:b w:val="0"/>
          <w:bCs/>
          <w:noProof/>
          <w:color w:val="auto"/>
          <w:sz w:val="24"/>
          <w:szCs w:val="20"/>
        </w:rPr>
        <w:t>la secretaría de</w:t>
      </w:r>
      <w:r w:rsidR="009071AE">
        <w:rPr>
          <w:rFonts w:cstheme="minorHAnsi"/>
          <w:b w:val="0"/>
          <w:bCs/>
          <w:noProof/>
          <w:color w:val="auto"/>
          <w:sz w:val="24"/>
          <w:szCs w:val="20"/>
        </w:rPr>
        <w:t>l grado</w:t>
      </w:r>
      <w:r w:rsidR="000665CA">
        <w:rPr>
          <w:rFonts w:cstheme="minorHAnsi"/>
          <w:b w:val="0"/>
          <w:bCs/>
          <w:noProof/>
          <w:color w:val="auto"/>
          <w:sz w:val="24"/>
          <w:szCs w:val="20"/>
        </w:rPr>
        <w:t>)</w:t>
      </w:r>
      <w:r w:rsidR="009071AE">
        <w:rPr>
          <w:rFonts w:cstheme="minorHAnsi"/>
          <w:b w:val="0"/>
          <w:bCs/>
          <w:noProof/>
          <w:color w:val="auto"/>
          <w:sz w:val="24"/>
          <w:szCs w:val="20"/>
        </w:rPr>
        <w:t>.</w:t>
      </w:r>
    </w:p>
    <w:p w14:paraId="3CCDE228" w14:textId="77777777" w:rsidR="002045E3" w:rsidRDefault="00814AD6" w:rsidP="00904A56">
      <w:pPr>
        <w:spacing w:after="200"/>
        <w:rPr>
          <w:rFonts w:cstheme="minorHAnsi"/>
          <w:b w:val="0"/>
          <w:bCs/>
          <w:i/>
          <w:iCs/>
          <w:noProof/>
          <w:color w:val="auto"/>
          <w:sz w:val="16"/>
          <w:szCs w:val="16"/>
        </w:rPr>
      </w:pPr>
      <w:r w:rsidRPr="00814AD6">
        <w:rPr>
          <w:rFonts w:cstheme="minorHAnsi"/>
          <w:b w:val="0"/>
          <w:bCs/>
          <w:noProof/>
          <w:color w:val="auto"/>
          <w:sz w:val="24"/>
          <w:szCs w:val="20"/>
        </w:rPr>
        <w:drawing>
          <wp:inline distT="0" distB="0" distL="0" distR="0" wp14:anchorId="24171F5F" wp14:editId="7893DC80">
            <wp:extent cx="3233393" cy="3004601"/>
            <wp:effectExtent l="0" t="0" r="5715" b="5715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6633" cy="302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201C" w14:textId="61094CA3" w:rsidR="00814AD6" w:rsidRDefault="00755E41" w:rsidP="00904A56">
      <w:pPr>
        <w:spacing w:after="200"/>
        <w:rPr>
          <w:rFonts w:cstheme="minorHAnsi"/>
          <w:b w:val="0"/>
          <w:bCs/>
          <w:i/>
          <w:iCs/>
          <w:noProof/>
          <w:color w:val="auto"/>
          <w:sz w:val="16"/>
          <w:szCs w:val="16"/>
        </w:rPr>
      </w:pPr>
      <w:r w:rsidRPr="00755E41">
        <w:rPr>
          <w:rFonts w:cstheme="minorHAnsi"/>
          <w:b w:val="0"/>
          <w:bCs/>
          <w:i/>
          <w:iCs/>
          <w:noProof/>
          <w:color w:val="auto"/>
          <w:sz w:val="16"/>
          <w:szCs w:val="16"/>
        </w:rPr>
        <w:t>Esquema conceptual general</w:t>
      </w:r>
    </w:p>
    <w:p w14:paraId="0B2630FB" w14:textId="77777777" w:rsidR="00746B31" w:rsidRDefault="00746B31" w:rsidP="00904A56">
      <w:pPr>
        <w:spacing w:after="200"/>
        <w:rPr>
          <w:rFonts w:cstheme="minorHAnsi"/>
          <w:b w:val="0"/>
          <w:bCs/>
          <w:noProof/>
          <w:color w:val="auto"/>
          <w:sz w:val="24"/>
          <w:szCs w:val="20"/>
        </w:rPr>
      </w:pPr>
    </w:p>
    <w:p w14:paraId="24741348" w14:textId="0E54A03C" w:rsidR="00637C13" w:rsidRPr="00746B31" w:rsidRDefault="00C8255E" w:rsidP="00746B31">
      <w:pPr>
        <w:pStyle w:val="Ttulo1"/>
        <w:rPr>
          <w:noProof/>
          <w:color w:val="0F0D29" w:themeColor="text1"/>
          <w14:textFill>
            <w14:gradFill>
              <w14:gsLst>
                <w14:gs w14:pos="0">
                  <w14:schemeClr w14:val="tx1">
                    <w14:lumMod w14:val="50000"/>
                    <w14:lumOff w14:val="50000"/>
                    <w14:shade w14:val="30000"/>
                    <w14:satMod w14:val="115000"/>
                  </w14:schemeClr>
                </w14:gs>
                <w14:gs w14:pos="50000">
                  <w14:schemeClr w14:val="tx1">
                    <w14:lumMod w14:val="50000"/>
                    <w14:lumOff w14:val="50000"/>
                    <w14:shade w14:val="67500"/>
                    <w14:satMod w14:val="115000"/>
                  </w14:schemeClr>
                </w14:gs>
                <w14:gs w14:pos="100000">
                  <w14:schemeClr w14:val="tx1">
                    <w14:lumMod w14:val="50000"/>
                    <w14:lumOff w14:val="50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</w:pPr>
      <w:bookmarkStart w:id="1" w:name="_Toc124425810"/>
      <w:r w:rsidRPr="00746B31">
        <w:rPr>
          <w:noProof/>
          <w:color w:val="0F0D29" w:themeColor="text1"/>
          <w14:textFill>
            <w14:gradFill>
              <w14:gsLst>
                <w14:gs w14:pos="0">
                  <w14:schemeClr w14:val="tx1">
                    <w14:lumMod w14:val="50000"/>
                    <w14:lumOff w14:val="50000"/>
                    <w14:shade w14:val="30000"/>
                    <w14:satMod w14:val="115000"/>
                  </w14:schemeClr>
                </w14:gs>
                <w14:gs w14:pos="50000">
                  <w14:schemeClr w14:val="tx1">
                    <w14:lumMod w14:val="50000"/>
                    <w14:lumOff w14:val="50000"/>
                    <w14:shade w14:val="67500"/>
                    <w14:satMod w14:val="115000"/>
                  </w14:schemeClr>
                </w14:gs>
                <w14:gs w14:pos="100000">
                  <w14:schemeClr w14:val="tx1">
                    <w14:lumMod w14:val="50000"/>
                    <w14:lumOff w14:val="50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>Gráfico de la base de datos</w:t>
      </w:r>
      <w:bookmarkEnd w:id="1"/>
    </w:p>
    <w:p w14:paraId="09C37FB7" w14:textId="150960EC" w:rsidR="009A3D96" w:rsidRPr="001304FD" w:rsidRDefault="00F270E0" w:rsidP="00904A56">
      <w:pPr>
        <w:spacing w:after="200"/>
        <w:rPr>
          <w:rFonts w:cstheme="minorHAnsi"/>
          <w:b w:val="0"/>
          <w:color w:val="auto"/>
          <w:sz w:val="36"/>
          <w:szCs w:val="28"/>
        </w:rPr>
      </w:pPr>
      <w:r w:rsidRPr="00F270E0">
        <w:rPr>
          <w:rFonts w:cstheme="minorHAnsi"/>
          <w:b w:val="0"/>
          <w:noProof/>
          <w:color w:val="auto"/>
          <w:sz w:val="36"/>
          <w:szCs w:val="28"/>
        </w:rPr>
        <w:lastRenderedPageBreak/>
        <w:drawing>
          <wp:inline distT="0" distB="0" distL="0" distR="0" wp14:anchorId="23D7F602" wp14:editId="04979955">
            <wp:extent cx="5071620" cy="2864854"/>
            <wp:effectExtent l="0" t="0" r="0" b="5715"/>
            <wp:docPr id="7" name="Imagen 7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Patrón de fond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8913" cy="286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62ED0" w14:textId="75502510" w:rsidR="007601F2" w:rsidRPr="00660BBB" w:rsidRDefault="00660BBB" w:rsidP="00904A56">
      <w:pPr>
        <w:spacing w:after="200"/>
        <w:rPr>
          <w:rFonts w:cstheme="minorHAnsi"/>
          <w:b w:val="0"/>
          <w:color w:val="auto"/>
          <w:sz w:val="22"/>
        </w:rPr>
      </w:pPr>
      <w:r>
        <w:rPr>
          <w:rFonts w:cstheme="minorHAnsi"/>
          <w:b w:val="0"/>
          <w:color w:val="auto"/>
          <w:sz w:val="22"/>
        </w:rPr>
        <w:t xml:space="preserve">En esta imagen se representa </w:t>
      </w:r>
      <w:r w:rsidR="00F270E0">
        <w:rPr>
          <w:rFonts w:cstheme="minorHAnsi"/>
          <w:b w:val="0"/>
          <w:color w:val="auto"/>
          <w:sz w:val="22"/>
        </w:rPr>
        <w:t>la totalidad de la base de datos</w:t>
      </w:r>
      <w:r w:rsidR="000A6F22">
        <w:rPr>
          <w:rFonts w:cstheme="minorHAnsi"/>
          <w:b w:val="0"/>
          <w:color w:val="auto"/>
          <w:sz w:val="22"/>
        </w:rPr>
        <w:t xml:space="preserve"> del trabajo.</w:t>
      </w:r>
    </w:p>
    <w:p w14:paraId="18BD2096" w14:textId="5689F530" w:rsidR="000A6F22" w:rsidRPr="00660BBB" w:rsidRDefault="000A6F22" w:rsidP="00F270E0">
      <w:pPr>
        <w:spacing w:after="200"/>
        <w:rPr>
          <w:rFonts w:cstheme="minorHAnsi"/>
          <w:b w:val="0"/>
          <w:color w:val="auto"/>
          <w:sz w:val="22"/>
        </w:rPr>
      </w:pPr>
      <w:r>
        <w:rPr>
          <w:rFonts w:cstheme="minorHAnsi"/>
          <w:b w:val="0"/>
          <w:color w:val="auto"/>
          <w:sz w:val="22"/>
        </w:rPr>
        <w:t>En ella se pueden apreciar los distintos tipos de nodos existentes (Persona, Grado y Asignatura) con sus correspondientes relaciones (</w:t>
      </w:r>
      <w:r w:rsidR="000341E7">
        <w:rPr>
          <w:rFonts w:cstheme="minorHAnsi"/>
          <w:b w:val="0"/>
          <w:color w:val="auto"/>
          <w:sz w:val="22"/>
        </w:rPr>
        <w:t>ESTA_APUNTADO, IMPARTE, DIRIGE y CONTIENE</w:t>
      </w:r>
      <w:r>
        <w:rPr>
          <w:rFonts w:cstheme="minorHAnsi"/>
          <w:b w:val="0"/>
          <w:color w:val="auto"/>
          <w:sz w:val="22"/>
        </w:rPr>
        <w:t>)</w:t>
      </w:r>
      <w:r w:rsidR="000341E7">
        <w:rPr>
          <w:rFonts w:cstheme="minorHAnsi"/>
          <w:b w:val="0"/>
          <w:color w:val="auto"/>
          <w:sz w:val="22"/>
        </w:rPr>
        <w:t>.</w:t>
      </w:r>
      <w:r w:rsidR="00F34653">
        <w:rPr>
          <w:rFonts w:cstheme="minorHAnsi"/>
          <w:b w:val="0"/>
          <w:color w:val="auto"/>
          <w:sz w:val="22"/>
        </w:rPr>
        <w:t xml:space="preserve"> Los profesores, alumnos y directores son del mismo tipo de nodo (Persona).</w:t>
      </w:r>
    </w:p>
    <w:p w14:paraId="10FBE271" w14:textId="31E5CAB4" w:rsidR="00C8255E" w:rsidRPr="00746B31" w:rsidRDefault="009C4C72" w:rsidP="00746B31">
      <w:pPr>
        <w:pStyle w:val="Ttulo1"/>
        <w:rPr>
          <w:noProof/>
          <w:color w:val="0F0D29" w:themeColor="text1"/>
          <w14:textFill>
            <w14:gradFill>
              <w14:gsLst>
                <w14:gs w14:pos="0">
                  <w14:schemeClr w14:val="tx1">
                    <w14:lumMod w14:val="50000"/>
                    <w14:lumOff w14:val="50000"/>
                    <w14:shade w14:val="30000"/>
                    <w14:satMod w14:val="115000"/>
                  </w14:schemeClr>
                </w14:gs>
                <w14:gs w14:pos="50000">
                  <w14:schemeClr w14:val="tx1">
                    <w14:lumMod w14:val="50000"/>
                    <w14:lumOff w14:val="50000"/>
                    <w14:shade w14:val="67500"/>
                    <w14:satMod w14:val="115000"/>
                  </w14:schemeClr>
                </w14:gs>
                <w14:gs w14:pos="100000">
                  <w14:schemeClr w14:val="tx1">
                    <w14:lumMod w14:val="50000"/>
                    <w14:lumOff w14:val="50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</w:pPr>
      <w:bookmarkStart w:id="2" w:name="_Toc124425811"/>
      <w:r w:rsidRPr="00746B31">
        <w:rPr>
          <w:noProof/>
          <w:color w:val="0F0D29" w:themeColor="text1"/>
          <w14:textFill>
            <w14:gradFill>
              <w14:gsLst>
                <w14:gs w14:pos="0">
                  <w14:schemeClr w14:val="tx1">
                    <w14:lumMod w14:val="50000"/>
                    <w14:lumOff w14:val="50000"/>
                    <w14:shade w14:val="30000"/>
                    <w14:satMod w14:val="115000"/>
                  </w14:schemeClr>
                </w14:gs>
                <w14:gs w14:pos="50000">
                  <w14:schemeClr w14:val="tx1">
                    <w14:lumMod w14:val="50000"/>
                    <w14:lumOff w14:val="50000"/>
                    <w14:shade w14:val="67500"/>
                    <w14:satMod w14:val="115000"/>
                  </w14:schemeClr>
                </w14:gs>
                <w14:gs w14:pos="100000">
                  <w14:schemeClr w14:val="tx1">
                    <w14:lumMod w14:val="50000"/>
                    <w14:lumOff w14:val="50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>Código de creación de</w:t>
      </w:r>
      <w:r w:rsidR="002577EC" w:rsidRPr="00746B31">
        <w:rPr>
          <w:noProof/>
          <w:color w:val="0F0D29" w:themeColor="text1"/>
          <w14:textFill>
            <w14:gradFill>
              <w14:gsLst>
                <w14:gs w14:pos="0">
                  <w14:schemeClr w14:val="tx1">
                    <w14:lumMod w14:val="50000"/>
                    <w14:lumOff w14:val="50000"/>
                    <w14:shade w14:val="30000"/>
                    <w14:satMod w14:val="115000"/>
                  </w14:schemeClr>
                </w14:gs>
                <w14:gs w14:pos="50000">
                  <w14:schemeClr w14:val="tx1">
                    <w14:lumMod w14:val="50000"/>
                    <w14:lumOff w14:val="50000"/>
                    <w14:shade w14:val="67500"/>
                    <w14:satMod w14:val="115000"/>
                  </w14:schemeClr>
                </w14:gs>
                <w14:gs w14:pos="100000">
                  <w14:schemeClr w14:val="tx1">
                    <w14:lumMod w14:val="50000"/>
                    <w14:lumOff w14:val="50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>l grafo</w:t>
      </w:r>
      <w:bookmarkEnd w:id="2"/>
    </w:p>
    <w:p w14:paraId="0270F30E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create (Ingenieria_del_software:Grado{nombre:"Ingenieria del software",facultad:"Escuela de Ingenieria Informatica", localizacion:"Oviedo"}),</w:t>
      </w:r>
    </w:p>
    <w:p w14:paraId="4229009B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(Quimica:Grado{nombre:"Quimica",facultad:"Facultad de ciencias de la UMA", localizacion:"Malaga"}),</w:t>
      </w:r>
    </w:p>
    <w:p w14:paraId="3A090DB5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(Ingenieria_informatica:Grado{nombre:"Ingenieria Informatica",facultad:"Escuela politecnica de Barcelona", localizacion:"Barcelona"});</w:t>
      </w:r>
    </w:p>
    <w:p w14:paraId="085FA99B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</w:p>
    <w:p w14:paraId="58FA5269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create (RI:Asignatura{codigo:"1",nombre:"Repositorios de la Informacion",rama:"Ingenieria"}),</w:t>
      </w:r>
    </w:p>
    <w:p w14:paraId="16385B57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(Algoritmia:Asignatura{codigo:"2",nombre:"Algoritmia",rama:"Ingenieria"}),</w:t>
      </w:r>
    </w:p>
    <w:p w14:paraId="0B14E03E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(Software_para_Robots:Asignatura{codigo:"3",nombre:"Software para Robots",rama:"Ingenieria"}),</w:t>
      </w:r>
    </w:p>
    <w:p w14:paraId="3AEB5083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(Seguridad:Asignatura{codigo:"4",nombre:"Seguridad",rama:"Ingenieria"}),</w:t>
      </w:r>
    </w:p>
    <w:p w14:paraId="707C8EF3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lastRenderedPageBreak/>
        <w:t>(Fisica:Asignatura{codigo:"5",nombre:"Fisica",rama:"Quimica"}),</w:t>
      </w:r>
    </w:p>
    <w:p w14:paraId="7584E68D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(Quimica_organica:Asignatura{codigo:"6",nombre:"Quimica Organica",rama:"Quimica"}),</w:t>
      </w:r>
    </w:p>
    <w:p w14:paraId="068DAD2E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(Quimica_inorganica:Asignatura{codigo:"7",nombre:"Quimica inorganica",rama:"Quimica"}),</w:t>
      </w:r>
    </w:p>
    <w:p w14:paraId="04397E3A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(Calculo:Asignatura{codigo:"8",nombre:"Calculo",rama:"Ingenieria"}),</w:t>
      </w:r>
    </w:p>
    <w:p w14:paraId="2CAC399C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(Algebra:Asignatura{codigo:"9",nombre:"Algebra",rama:"Ingenieria"});</w:t>
      </w:r>
    </w:p>
    <w:p w14:paraId="662AD489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</w:p>
    <w:p w14:paraId="142874D2" w14:textId="05437D10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create (Eduardo:Persona{identificador:"UO285176", nombre:"Eduardo", apellidos:"Blanco Bielsa", edad:2</w:t>
      </w:r>
      <w:r w:rsidR="009A738C">
        <w:rPr>
          <w:rFonts w:cstheme="minorHAnsi"/>
          <w:b w:val="0"/>
          <w:bCs/>
          <w:noProof/>
          <w:color w:val="auto"/>
          <w:sz w:val="20"/>
          <w:szCs w:val="20"/>
        </w:rPr>
        <w:t>0</w:t>
      </w: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, correo:"UO285176@uniovi.es"}),</w:t>
      </w:r>
    </w:p>
    <w:p w14:paraId="6F166917" w14:textId="64904E10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(Sergio:Persona{identificador:"UO264292", nombre:"Sergio", apellidos:"Cimadevilla Torga", edad:22, correo:"UO264292@uniovi.es"}),</w:t>
      </w:r>
    </w:p>
    <w:p w14:paraId="49CA782A" w14:textId="6714B4FF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(Ruben:Persona{identificador:"0611133597", nombre:"Ruben", apellidos:"Sanchez Macia", edad:19, correo:"rubensama2004@uma.es"}),</w:t>
      </w:r>
    </w:p>
    <w:p w14:paraId="7770B0CE" w14:textId="19CEA8D8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(Marcos:Persona{identificador:"0611133598", nombre:"Marcos", apellidos:"Perez Gonzalez", edad:19, correo:"marcosperez@uma.es"}),</w:t>
      </w:r>
    </w:p>
    <w:p w14:paraId="393BCEF7" w14:textId="5C1ACC7F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(Chen_Xin:Persona{identificador:"UO276967", nombre:"Chen Xin", apellidos:"Pan Wang", edad:21</w:t>
      </w:r>
      <w:r w:rsidR="009A738C">
        <w:rPr>
          <w:rFonts w:cstheme="minorHAnsi"/>
          <w:b w:val="0"/>
          <w:bCs/>
          <w:noProof/>
          <w:color w:val="auto"/>
          <w:sz w:val="20"/>
          <w:szCs w:val="20"/>
        </w:rPr>
        <w:t>,</w:t>
      </w: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 xml:space="preserve"> correo:"UO276967@uniovi.es"}),</w:t>
      </w:r>
    </w:p>
    <w:p w14:paraId="467FA495" w14:textId="62CEEBA4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(Daniel:Persona{identificador:"UO276978", nombre:"Daniel", apellidos:"Fernandez de Juan", edad:2</w:t>
      </w:r>
      <w:r w:rsidR="009A738C">
        <w:rPr>
          <w:rFonts w:cstheme="minorHAnsi"/>
          <w:b w:val="0"/>
          <w:bCs/>
          <w:noProof/>
          <w:color w:val="auto"/>
          <w:sz w:val="20"/>
          <w:szCs w:val="20"/>
        </w:rPr>
        <w:t>1</w:t>
      </w: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, correo:"UO276978@uniovi.es"});</w:t>
      </w:r>
    </w:p>
    <w:p w14:paraId="29D9D394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</w:p>
    <w:p w14:paraId="24969A60" w14:textId="33CC939A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create (Dario:Persona{identificador:"dario", nombre:"Dario", apellidos:"Alvarez Gutierrez", edad:40, correo:"darioa@uniovi.es"}),</w:t>
      </w:r>
    </w:p>
    <w:p w14:paraId="40AD24E6" w14:textId="2D24F959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(Enol:Persona{identificador:"enol", nombre:"Enol", apellidos:"Garcia Gonzalez", edad:25, correo:"garciaenol@uniovi.es"}),</w:t>
      </w:r>
    </w:p>
    <w:p w14:paraId="4D6D6518" w14:textId="5ABEA43A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(Enrique:Persona{identificador:"galiana", nombre:"Enrique J.", apellidos:"de Andres Galiana", edad:40, correo:"andresenrique@uniovi.es"}),</w:t>
      </w:r>
    </w:p>
    <w:p w14:paraId="78CC25E1" w14:textId="7C3FD7BC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(Alberto:Persona{identificador:"alb", nombre:"Alberto Manuel", apellidos:"Fernandez Alvarez", edad:42</w:t>
      </w:r>
      <w:r w:rsidR="009A738C">
        <w:rPr>
          <w:rFonts w:cstheme="minorHAnsi"/>
          <w:b w:val="0"/>
          <w:bCs/>
          <w:noProof/>
          <w:color w:val="auto"/>
          <w:sz w:val="20"/>
          <w:szCs w:val="20"/>
        </w:rPr>
        <w:t>,</w:t>
      </w: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 xml:space="preserve"> correo:"alb@uniovi.es"}),</w:t>
      </w:r>
    </w:p>
    <w:p w14:paraId="4AD6129D" w14:textId="2D0ABB99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lastRenderedPageBreak/>
        <w:t>(Lucas:Persona{identificador:"lvc4s", nombre:"Lucas", apellidos:"Blanco Martinez", edad:56, correo:"lvc4s@uma.es"}),</w:t>
      </w:r>
    </w:p>
    <w:p w14:paraId="1194DDD7" w14:textId="1302D75A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(Jose:Persona{identificador:"jose", nombre:"Jose", apellidos:"Fernandez Fernandez", edad:58, correo:"jose@uma.es"});</w:t>
      </w:r>
    </w:p>
    <w:p w14:paraId="170F3B8D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</w:p>
    <w:p w14:paraId="3E6C5DC6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MATCH (p: Persona), (a:Asignatura)</w:t>
      </w:r>
    </w:p>
    <w:p w14:paraId="5E564EB1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WHERE p.nombre = "Eduardo" and p.apellidos = "Blanco Bielsa" AND (a.codigo = "1" OR a.codigo = "2" OR a.codigo = "3" OR a.codigo ="4")</w:t>
      </w:r>
    </w:p>
    <w:p w14:paraId="3015CD5E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CREATE (p)-[:ESTA_APUNTADO]-&gt;(a);</w:t>
      </w:r>
    </w:p>
    <w:p w14:paraId="4F746CA9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</w:p>
    <w:p w14:paraId="40795D3F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MATCH (p: Persona), (a:Asignatura)</w:t>
      </w:r>
    </w:p>
    <w:p w14:paraId="0AFB092A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WHERE p.nombre = "Sergio" and p.apellidos = "Cimadevilla Torga" AND (a.codigo = "1" OR a.codigo = "9" OR a.codigo = "4")</w:t>
      </w:r>
    </w:p>
    <w:p w14:paraId="5B9B4A7A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CREATE (p)-[:ESTA_APUNTADO]-&gt;(a);</w:t>
      </w:r>
    </w:p>
    <w:p w14:paraId="6F850954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</w:p>
    <w:p w14:paraId="5DC3C1A4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MATCH (p: Persona), (a:Asignatura)</w:t>
      </w:r>
    </w:p>
    <w:p w14:paraId="39E8A099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WHERE p.nombre = "Ruben" and p.apellidos = "Sanchez Macia" AND (a.codigo = "9" OR a.codigo = "5" OR a.codigo = "6" OR a.codigo ="7" OR a.codigo ="8")</w:t>
      </w:r>
    </w:p>
    <w:p w14:paraId="2C65D644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CREATE (p)-[:ESTA_APUNTADO]-&gt;(a);</w:t>
      </w:r>
    </w:p>
    <w:p w14:paraId="59D9A985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</w:p>
    <w:p w14:paraId="0E4943B6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MATCH (p: Persona), (a:Asignatura)</w:t>
      </w:r>
    </w:p>
    <w:p w14:paraId="2BB76247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WHERE p.nombre = "Marcos" and p.apellidos = "Perez Gonzalez" AND (a.codigo = "9" OR a.codigo = "6" OR a.codigo ="8")</w:t>
      </w:r>
    </w:p>
    <w:p w14:paraId="35420A5F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CREATE (p)-[:ESTA_APUNTADO]-&gt;(a);</w:t>
      </w:r>
    </w:p>
    <w:p w14:paraId="4194AA6A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</w:p>
    <w:p w14:paraId="7F5A7E6B" w14:textId="77777777" w:rsidR="00933F6D" w:rsidRPr="004478B6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  <w:lang w:val="en-GB"/>
        </w:rPr>
      </w:pPr>
      <w:r w:rsidRPr="004478B6">
        <w:rPr>
          <w:rFonts w:cstheme="minorHAnsi"/>
          <w:b w:val="0"/>
          <w:bCs/>
          <w:noProof/>
          <w:color w:val="auto"/>
          <w:sz w:val="20"/>
          <w:szCs w:val="20"/>
          <w:lang w:val="en-GB"/>
        </w:rPr>
        <w:t>MATCH (p: Persona), (a:Asignatura)</w:t>
      </w:r>
    </w:p>
    <w:p w14:paraId="4DB0CDE0" w14:textId="77777777" w:rsidR="00933F6D" w:rsidRPr="004478B6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  <w:lang w:val="en-GB"/>
        </w:rPr>
      </w:pPr>
      <w:r w:rsidRPr="004478B6">
        <w:rPr>
          <w:rFonts w:cstheme="minorHAnsi"/>
          <w:b w:val="0"/>
          <w:bCs/>
          <w:noProof/>
          <w:color w:val="auto"/>
          <w:sz w:val="20"/>
          <w:szCs w:val="20"/>
          <w:lang w:val="en-GB"/>
        </w:rPr>
        <w:lastRenderedPageBreak/>
        <w:t>WHERE p.nombre = "Chen Xin" and p.apellidos = "Pan Wang" AND (a.codigo = "1" OR a.codigo = "3" OR a.codigo = "4" OR a.codigo ="9" OR a.codigo ="2")</w:t>
      </w:r>
    </w:p>
    <w:p w14:paraId="12D6DFB9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CREATE (p)-[:ESTA_APUNTADO]-&gt;(a);</w:t>
      </w:r>
    </w:p>
    <w:p w14:paraId="58516B69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</w:p>
    <w:p w14:paraId="4692859E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MATCH (p: Persona), (a:Asignatura)</w:t>
      </w:r>
    </w:p>
    <w:p w14:paraId="7E1CDC81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WHERE p.nombre = "Daniel" and p.apellidos = "Fernandez de Juan" AND (a.codigo = "2" OR a.codigo = "9" OR a.codigo = "5" OR a.codigo ="8")</w:t>
      </w:r>
    </w:p>
    <w:p w14:paraId="3A4FF19D" w14:textId="71316139" w:rsid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CREATE (p)-[:ESTA_APUNTADO]-&gt;(a);</w:t>
      </w:r>
    </w:p>
    <w:p w14:paraId="571D902F" w14:textId="77777777" w:rsidR="004A2016" w:rsidRPr="00933F6D" w:rsidRDefault="004A2016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</w:p>
    <w:p w14:paraId="27F4D839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MATCH (p: Persona), (g:Grado)</w:t>
      </w:r>
    </w:p>
    <w:p w14:paraId="7717C16B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WHERE p.nombre = "Dario" and p.apellidos = "Alvarez Gutierrez" AND g.nombre = "Ingenieria del software"</w:t>
      </w:r>
    </w:p>
    <w:p w14:paraId="65642758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CREATE (p)-[:DIRIGE]-&gt;(g);</w:t>
      </w:r>
    </w:p>
    <w:p w14:paraId="4E465660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</w:p>
    <w:p w14:paraId="7B6C80EE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MATCH (p: Persona), (g:Grado)</w:t>
      </w:r>
    </w:p>
    <w:p w14:paraId="0C9B256C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WHERE p.nombre = "Enrique J." and p.apellidos = "de Andres Galiana" AND g.nombre = "Ingenieria Informatica"</w:t>
      </w:r>
    </w:p>
    <w:p w14:paraId="36F7568F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CREATE (p)-[:DIRIGE]-&gt;(g);</w:t>
      </w:r>
    </w:p>
    <w:p w14:paraId="49C079E0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</w:p>
    <w:p w14:paraId="78105C9D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MATCH (p: Persona), (g:Grado)</w:t>
      </w:r>
    </w:p>
    <w:p w14:paraId="26BDF5DD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WHERE p.nombre = "Lucas" and p.apellidos = "Blanco Martinez" AND g.nombre = "Quimica"</w:t>
      </w:r>
    </w:p>
    <w:p w14:paraId="608DD874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CREATE (p)-[:DIRIGE]-&gt;(g);</w:t>
      </w:r>
    </w:p>
    <w:p w14:paraId="3CB5CAAF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</w:p>
    <w:p w14:paraId="252D6EAC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MATCH (a: Asignatura), (g:Grado)</w:t>
      </w:r>
    </w:p>
    <w:p w14:paraId="5AFB80D1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WHERE g.nombre = "Ingenieria del software" AND (a.codigo = "1" OR a.codigo = "2" OR a.codigo = "3" OR a.codigo = "4" OR a.codigo = "8" OR a.codigo = "9")</w:t>
      </w:r>
    </w:p>
    <w:p w14:paraId="7D89C4F0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CREATE (g)-[:CONTIENE]-&gt;(a);</w:t>
      </w:r>
    </w:p>
    <w:p w14:paraId="2955246C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</w:p>
    <w:p w14:paraId="4263192D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MATCH (a: Asignatura), (g:Grado)</w:t>
      </w:r>
    </w:p>
    <w:p w14:paraId="6EC9BA4C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WHERE g.nombre = "Ingenieria Informatica" AND (a.codigo = "2" OR a.codigo = "4" OR a.codigo = "5" OR a.codigo = "8" OR a.codigo = "9")</w:t>
      </w:r>
    </w:p>
    <w:p w14:paraId="3FFC5A81" w14:textId="685394B3" w:rsid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CREATE (g)-[:CONTIENE]-&gt;(a);</w:t>
      </w:r>
    </w:p>
    <w:p w14:paraId="6883C97A" w14:textId="77777777" w:rsidR="004A2016" w:rsidRPr="00933F6D" w:rsidRDefault="004A2016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</w:p>
    <w:p w14:paraId="4F28D0E4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MATCH (a: Asignatura), (g:Grado)</w:t>
      </w:r>
    </w:p>
    <w:p w14:paraId="6BE2A659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WHERE g.nombre = "Quimica" AND (a.codigo = "5" OR a.codigo = "6" OR a.codigo = "7" OR a.codigo = "8" OR a.codigo = "9")</w:t>
      </w:r>
    </w:p>
    <w:p w14:paraId="71149745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CREATE (g)-[:CONTIENE]-&gt;(a);</w:t>
      </w:r>
    </w:p>
    <w:p w14:paraId="3DFC247B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</w:p>
    <w:p w14:paraId="0D106A9D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MATCH (p: Persona), (a:Asignatura)</w:t>
      </w:r>
    </w:p>
    <w:p w14:paraId="49D6BA0A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WHERE p.nombre = "Dario" and p.apellidos = "Alvarez Gutierrez" AND (a.codigo = "1" OR a.codigo = "2")</w:t>
      </w:r>
    </w:p>
    <w:p w14:paraId="4DABE387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CREATE (p)-[:IMPARTE]-&gt;(a);</w:t>
      </w:r>
    </w:p>
    <w:p w14:paraId="5644A056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</w:p>
    <w:p w14:paraId="21C7EB78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MATCH (p: Persona), (a:Asignatura)</w:t>
      </w:r>
    </w:p>
    <w:p w14:paraId="0DA12779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WHERE p.nombre = "Enol" and p.apellidos = "Garcia Gonzalez" AND (a.codigo = "1" OR a.codigo = "2" OR a.codigo = "4")</w:t>
      </w:r>
    </w:p>
    <w:p w14:paraId="7A740E5E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CREATE (p)-[:IMPARTE]-&gt;(a);</w:t>
      </w:r>
    </w:p>
    <w:p w14:paraId="51581BF1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</w:p>
    <w:p w14:paraId="3C34C6B1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MATCH (p: Persona), (a:Asignatura)</w:t>
      </w:r>
    </w:p>
    <w:p w14:paraId="4FB73B7B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WHERE p.nombre = "Enrique J." and p.apellidos = "de Andres Galiana" AND (a.codigo = "4" OR a.codigo = "5" OR a.codigo = "8")</w:t>
      </w:r>
    </w:p>
    <w:p w14:paraId="4371CCF4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CREATE (p)-[:IMPARTE]-&gt;(a);</w:t>
      </w:r>
    </w:p>
    <w:p w14:paraId="7FD07C5C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</w:p>
    <w:p w14:paraId="7C3FDFD0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lastRenderedPageBreak/>
        <w:t>MATCH (p: Persona), (a:Asignatura)</w:t>
      </w:r>
    </w:p>
    <w:p w14:paraId="397A1B49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WHERE p.nombre = "Lucas" and p.apellidos = "Blanco Martinez" AND (a.codigo = "6" OR a.codigo = "7" OR a.codigo = "8" OR a.codigo = "9")</w:t>
      </w:r>
    </w:p>
    <w:p w14:paraId="1C758894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CREATE (p)-[:IMPARTE]-&gt;(a);</w:t>
      </w:r>
    </w:p>
    <w:p w14:paraId="64054D10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</w:p>
    <w:p w14:paraId="3A6A3A9A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MATCH (p: Persona), (a:Asignatura)</w:t>
      </w:r>
    </w:p>
    <w:p w14:paraId="1856ECFB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WHERE p.nombre = "Alberto Manuel" and p.apellidos = "Fernandez Alvarez" AND (a.codigo = "1" OR a.codigo = "8" OR a.codigo = "9")</w:t>
      </w:r>
    </w:p>
    <w:p w14:paraId="59CE1427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CREATE (p)-[:IMPARTE]-&gt;(a);</w:t>
      </w:r>
    </w:p>
    <w:p w14:paraId="51E7F422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</w:p>
    <w:p w14:paraId="4A8D9FA2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MATCH (p: Persona), (a:Asignatura)</w:t>
      </w:r>
    </w:p>
    <w:p w14:paraId="3631D72E" w14:textId="77777777" w:rsidR="00933F6D" w:rsidRPr="00933F6D" w:rsidRDefault="00933F6D" w:rsidP="00933F6D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bCs/>
          <w:noProof/>
          <w:color w:val="auto"/>
          <w:sz w:val="20"/>
          <w:szCs w:val="20"/>
        </w:rPr>
      </w:pPr>
      <w:r w:rsidRPr="00933F6D">
        <w:rPr>
          <w:rFonts w:cstheme="minorHAnsi"/>
          <w:b w:val="0"/>
          <w:bCs/>
          <w:noProof/>
          <w:color w:val="auto"/>
          <w:sz w:val="20"/>
          <w:szCs w:val="20"/>
        </w:rPr>
        <w:t>WHERE p.nombre = "Jose" and p.apellidos = "Fernandez Fernandez" AND (a.codigo = "3" OR a.codigo = "2")</w:t>
      </w:r>
    </w:p>
    <w:p w14:paraId="46DA87F5" w14:textId="61999E2B" w:rsidR="00C50B0D" w:rsidRPr="00746B31" w:rsidRDefault="00933F6D" w:rsidP="00746B31">
      <w:pPr>
        <w:shd w:val="clear" w:color="auto" w:fill="DDDBF3" w:themeFill="text1" w:themeFillTint="1A"/>
        <w:spacing w:after="200" w:line="240" w:lineRule="auto"/>
        <w:rPr>
          <w:rFonts w:cstheme="minorHAnsi"/>
          <w:b w:val="0"/>
          <w:color w:val="auto"/>
          <w:sz w:val="20"/>
          <w:szCs w:val="20"/>
          <w:lang w:val="en-GB"/>
        </w:rPr>
      </w:pPr>
      <w:r w:rsidRPr="00933F6D">
        <w:rPr>
          <w:rFonts w:cstheme="minorHAnsi"/>
          <w:b w:val="0"/>
          <w:bCs/>
          <w:color w:val="auto"/>
          <w:sz w:val="20"/>
          <w:szCs w:val="20"/>
          <w:lang w:val="en-GB"/>
        </w:rPr>
        <w:t>CREATE (p)-</w:t>
      </w:r>
      <w:proofErr w:type="gramStart"/>
      <w:r w:rsidRPr="00933F6D">
        <w:rPr>
          <w:rFonts w:cstheme="minorHAnsi"/>
          <w:b w:val="0"/>
          <w:bCs/>
          <w:color w:val="auto"/>
          <w:sz w:val="20"/>
          <w:szCs w:val="20"/>
          <w:lang w:val="en-GB"/>
        </w:rPr>
        <w:t>[:IMPARTE</w:t>
      </w:r>
      <w:proofErr w:type="gramEnd"/>
      <w:r w:rsidRPr="00933F6D">
        <w:rPr>
          <w:rFonts w:cstheme="minorHAnsi"/>
          <w:b w:val="0"/>
          <w:bCs/>
          <w:color w:val="auto"/>
          <w:sz w:val="20"/>
          <w:szCs w:val="20"/>
          <w:lang w:val="en-GB"/>
        </w:rPr>
        <w:t>]-&gt;(a);</w:t>
      </w:r>
    </w:p>
    <w:p w14:paraId="39E88AF1" w14:textId="4C31F6DE" w:rsidR="002577EC" w:rsidRPr="00746B31" w:rsidRDefault="00EE24B7" w:rsidP="00746B31">
      <w:pPr>
        <w:pStyle w:val="Ttulo1"/>
        <w:rPr>
          <w:noProof/>
          <w:color w:val="0F0D29" w:themeColor="text1"/>
          <w14:textFill>
            <w14:gradFill>
              <w14:gsLst>
                <w14:gs w14:pos="0">
                  <w14:schemeClr w14:val="tx1">
                    <w14:lumMod w14:val="50000"/>
                    <w14:lumOff w14:val="50000"/>
                    <w14:shade w14:val="30000"/>
                    <w14:satMod w14:val="115000"/>
                  </w14:schemeClr>
                </w14:gs>
                <w14:gs w14:pos="50000">
                  <w14:schemeClr w14:val="tx1">
                    <w14:lumMod w14:val="50000"/>
                    <w14:lumOff w14:val="50000"/>
                    <w14:shade w14:val="67500"/>
                    <w14:satMod w14:val="115000"/>
                  </w14:schemeClr>
                </w14:gs>
                <w14:gs w14:pos="100000">
                  <w14:schemeClr w14:val="tx1">
                    <w14:lumMod w14:val="50000"/>
                    <w14:lumOff w14:val="50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</w:pPr>
      <w:bookmarkStart w:id="3" w:name="_Toc124425812"/>
      <w:r w:rsidRPr="00746B31">
        <w:rPr>
          <w:noProof/>
          <w:color w:val="0F0D29" w:themeColor="text1"/>
          <w14:textFill>
            <w14:gradFill>
              <w14:gsLst>
                <w14:gs w14:pos="0">
                  <w14:schemeClr w14:val="tx1">
                    <w14:lumMod w14:val="50000"/>
                    <w14:lumOff w14:val="50000"/>
                    <w14:shade w14:val="30000"/>
                    <w14:satMod w14:val="115000"/>
                  </w14:schemeClr>
                </w14:gs>
                <w14:gs w14:pos="50000">
                  <w14:schemeClr w14:val="tx1">
                    <w14:lumMod w14:val="50000"/>
                    <w14:lumOff w14:val="50000"/>
                    <w14:shade w14:val="67500"/>
                    <w14:satMod w14:val="115000"/>
                  </w14:schemeClr>
                </w14:gs>
                <w14:gs w14:pos="100000">
                  <w14:schemeClr w14:val="tx1">
                    <w14:lumMod w14:val="50000"/>
                    <w14:lumOff w14:val="50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lastRenderedPageBreak/>
        <w:t>Consultas</w:t>
      </w:r>
      <w:bookmarkEnd w:id="3"/>
    </w:p>
    <w:p w14:paraId="7C2160BE" w14:textId="0E903673" w:rsidR="004C31AD" w:rsidRDefault="00916524" w:rsidP="00BB3EB4">
      <w:pPr>
        <w:pStyle w:val="Prrafodelista"/>
        <w:numPr>
          <w:ilvl w:val="0"/>
          <w:numId w:val="19"/>
        </w:numPr>
        <w:spacing w:after="200"/>
        <w:rPr>
          <w:rFonts w:cstheme="minorHAnsi"/>
          <w:b w:val="0"/>
          <w:color w:val="auto"/>
          <w:sz w:val="22"/>
        </w:rPr>
      </w:pPr>
      <w:r>
        <w:rPr>
          <w:rFonts w:cstheme="minorHAnsi"/>
          <w:b w:val="0"/>
          <w:color w:val="auto"/>
          <w:sz w:val="22"/>
        </w:rPr>
        <w:t>Elementales</w:t>
      </w:r>
    </w:p>
    <w:p w14:paraId="64B7EFB3" w14:textId="2FAE7FD0" w:rsidR="000778E2" w:rsidRDefault="005B4184" w:rsidP="004C31AD">
      <w:pPr>
        <w:pStyle w:val="Prrafodelista"/>
        <w:numPr>
          <w:ilvl w:val="0"/>
          <w:numId w:val="20"/>
        </w:numPr>
        <w:spacing w:after="200"/>
        <w:rPr>
          <w:rFonts w:cstheme="minorHAnsi"/>
          <w:b w:val="0"/>
          <w:color w:val="auto"/>
          <w:sz w:val="22"/>
        </w:rPr>
      </w:pPr>
      <w:r>
        <w:rPr>
          <w:rFonts w:cstheme="minorHAnsi"/>
          <w:b w:val="0"/>
          <w:color w:val="auto"/>
          <w:sz w:val="22"/>
        </w:rPr>
        <w:t>Devolver</w:t>
      </w:r>
      <w:r w:rsidR="002B7B02">
        <w:rPr>
          <w:rFonts w:cstheme="minorHAnsi"/>
          <w:b w:val="0"/>
          <w:color w:val="auto"/>
          <w:sz w:val="22"/>
        </w:rPr>
        <w:t xml:space="preserve"> el </w:t>
      </w:r>
      <w:r w:rsidR="008F4E4D">
        <w:rPr>
          <w:rFonts w:cstheme="minorHAnsi"/>
          <w:b w:val="0"/>
          <w:color w:val="auto"/>
          <w:sz w:val="22"/>
        </w:rPr>
        <w:t>nombre de</w:t>
      </w:r>
      <w:r>
        <w:rPr>
          <w:rFonts w:cstheme="minorHAnsi"/>
          <w:b w:val="0"/>
          <w:color w:val="auto"/>
          <w:sz w:val="22"/>
        </w:rPr>
        <w:t xml:space="preserve"> las asignaturas </w:t>
      </w:r>
      <w:r w:rsidR="004C31AD">
        <w:rPr>
          <w:rFonts w:cstheme="minorHAnsi"/>
          <w:b w:val="0"/>
          <w:color w:val="auto"/>
          <w:sz w:val="22"/>
        </w:rPr>
        <w:t xml:space="preserve">que contiene Grado de </w:t>
      </w:r>
      <w:r w:rsidR="00212DB7">
        <w:rPr>
          <w:rFonts w:cstheme="minorHAnsi"/>
          <w:b w:val="0"/>
          <w:color w:val="auto"/>
          <w:sz w:val="22"/>
        </w:rPr>
        <w:t>“</w:t>
      </w:r>
      <w:r w:rsidR="004C31AD">
        <w:rPr>
          <w:rFonts w:cstheme="minorHAnsi"/>
          <w:b w:val="0"/>
          <w:color w:val="auto"/>
          <w:sz w:val="22"/>
        </w:rPr>
        <w:t>Ingeniería informática</w:t>
      </w:r>
      <w:r w:rsidR="00212DB7">
        <w:rPr>
          <w:rFonts w:cstheme="minorHAnsi"/>
          <w:b w:val="0"/>
          <w:color w:val="auto"/>
          <w:sz w:val="22"/>
        </w:rPr>
        <w:t>”</w:t>
      </w:r>
    </w:p>
    <w:p w14:paraId="28402AD1" w14:textId="77777777" w:rsidR="0078526A" w:rsidRPr="00275B0D" w:rsidRDefault="0078526A" w:rsidP="0078526A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it-IT"/>
        </w:rPr>
      </w:pPr>
      <w:r w:rsidRPr="00275B0D">
        <w:rPr>
          <w:rFonts w:cstheme="minorHAnsi"/>
          <w:b w:val="0"/>
          <w:bCs/>
          <w:color w:val="auto"/>
          <w:sz w:val="22"/>
          <w:lang w:val="it-IT"/>
        </w:rPr>
        <w:t xml:space="preserve">match (a: Asignatura) &lt;-[:CONTIENE]- (:Grado{nombre:"Ingenieria Informatica"}) </w:t>
      </w:r>
    </w:p>
    <w:p w14:paraId="2320817B" w14:textId="2CE7CD42" w:rsidR="00C424C0" w:rsidRPr="00275B0D" w:rsidRDefault="0078526A" w:rsidP="00C424C0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color w:val="auto"/>
          <w:sz w:val="22"/>
          <w:lang w:val="it-IT"/>
        </w:rPr>
      </w:pPr>
      <w:r w:rsidRPr="00275B0D">
        <w:rPr>
          <w:rFonts w:cstheme="minorHAnsi"/>
          <w:b w:val="0"/>
          <w:bCs/>
          <w:color w:val="auto"/>
          <w:sz w:val="22"/>
          <w:lang w:val="it-IT"/>
        </w:rPr>
        <w:t>return a</w:t>
      </w:r>
    </w:p>
    <w:p w14:paraId="0C871588" w14:textId="77777777" w:rsidR="005965EE" w:rsidRPr="00275B0D" w:rsidRDefault="005965EE" w:rsidP="005965E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 w:val="0"/>
          <w:color w:val="E1DEDB"/>
          <w:sz w:val="21"/>
          <w:szCs w:val="21"/>
          <w:lang w:val="it-IT" w:eastAsia="es-ES_tradnl"/>
        </w:rPr>
      </w:pPr>
      <w:r w:rsidRPr="00275B0D">
        <w:rPr>
          <w:rFonts w:ascii="Arial" w:eastAsia="Times New Roman" w:hAnsi="Arial" w:cs="Arial"/>
          <w:b w:val="0"/>
          <w:color w:val="E1DEDB"/>
          <w:sz w:val="21"/>
          <w:szCs w:val="21"/>
          <w:lang w:val="it-IT" w:eastAsia="es-ES_tradnl"/>
        </w:rPr>
        <w:t>╒════════════════════════════════════════════════════════╕</w:t>
      </w:r>
    </w:p>
    <w:p w14:paraId="3551A879" w14:textId="77777777" w:rsidR="005965EE" w:rsidRPr="00275B0D" w:rsidRDefault="005965EE" w:rsidP="005965E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 w:val="0"/>
          <w:color w:val="E1DEDB"/>
          <w:sz w:val="21"/>
          <w:szCs w:val="21"/>
          <w:lang w:val="it-IT" w:eastAsia="es-ES_tradnl"/>
        </w:rPr>
      </w:pPr>
      <w:r w:rsidRPr="00275B0D">
        <w:rPr>
          <w:rFonts w:ascii="Courier New" w:eastAsia="Times New Roman" w:hAnsi="Courier New" w:cs="Courier New"/>
          <w:b w:val="0"/>
          <w:color w:val="E1DEDB"/>
          <w:sz w:val="21"/>
          <w:szCs w:val="21"/>
          <w:lang w:val="it-IT" w:eastAsia="es-ES_tradnl"/>
        </w:rPr>
        <w:t>│"a"                                                     │</w:t>
      </w:r>
    </w:p>
    <w:p w14:paraId="18B8E7ED" w14:textId="77777777" w:rsidR="005965EE" w:rsidRPr="00275B0D" w:rsidRDefault="005965EE" w:rsidP="005965E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 w:val="0"/>
          <w:color w:val="E1DEDB"/>
          <w:sz w:val="21"/>
          <w:szCs w:val="21"/>
          <w:lang w:val="it-IT" w:eastAsia="es-ES_tradnl"/>
        </w:rPr>
      </w:pPr>
      <w:r w:rsidRPr="00275B0D">
        <w:rPr>
          <w:rFonts w:ascii="Courier New" w:eastAsia="Times New Roman" w:hAnsi="Courier New" w:cs="Courier New"/>
          <w:b w:val="0"/>
          <w:color w:val="E1DEDB"/>
          <w:sz w:val="21"/>
          <w:szCs w:val="21"/>
          <w:lang w:val="it-IT" w:eastAsia="es-ES_tradnl"/>
        </w:rPr>
        <w:t>╞════════════════════════════════════════════════════════╡</w:t>
      </w:r>
    </w:p>
    <w:p w14:paraId="08A62AE5" w14:textId="77777777" w:rsidR="005965EE" w:rsidRPr="00275B0D" w:rsidRDefault="005965EE" w:rsidP="005965E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 w:val="0"/>
          <w:color w:val="E1DEDB"/>
          <w:sz w:val="21"/>
          <w:szCs w:val="21"/>
          <w:lang w:val="it-IT" w:eastAsia="es-ES_tradnl"/>
        </w:rPr>
      </w:pPr>
      <w:r w:rsidRPr="00275B0D">
        <w:rPr>
          <w:rFonts w:ascii="Courier New" w:eastAsia="Times New Roman" w:hAnsi="Courier New" w:cs="Courier New"/>
          <w:b w:val="0"/>
          <w:color w:val="E1DEDB"/>
          <w:sz w:val="21"/>
          <w:szCs w:val="21"/>
          <w:lang w:val="it-IT" w:eastAsia="es-ES_tradnl"/>
        </w:rPr>
        <w:t>│{"codigo":"9","rama":"Ingenieria","nombre":"Algebra"}   │</w:t>
      </w:r>
    </w:p>
    <w:p w14:paraId="69C844B7" w14:textId="77777777" w:rsidR="005965EE" w:rsidRPr="00275B0D" w:rsidRDefault="005965EE" w:rsidP="005965E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 w:val="0"/>
          <w:color w:val="E1DEDB"/>
          <w:sz w:val="21"/>
          <w:szCs w:val="21"/>
          <w:lang w:val="it-IT" w:eastAsia="es-ES_tradnl"/>
        </w:rPr>
      </w:pPr>
      <w:r w:rsidRPr="00275B0D">
        <w:rPr>
          <w:rFonts w:ascii="Courier New" w:eastAsia="Times New Roman" w:hAnsi="Courier New" w:cs="Courier New"/>
          <w:b w:val="0"/>
          <w:color w:val="E1DEDB"/>
          <w:sz w:val="21"/>
          <w:szCs w:val="21"/>
          <w:lang w:val="it-IT" w:eastAsia="es-ES_tradnl"/>
        </w:rPr>
        <w:t>├────────────────────────────────────────────────────────┤</w:t>
      </w:r>
    </w:p>
    <w:p w14:paraId="43012328" w14:textId="77777777" w:rsidR="005965EE" w:rsidRPr="00275B0D" w:rsidRDefault="005965EE" w:rsidP="005965E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 w:val="0"/>
          <w:color w:val="E1DEDB"/>
          <w:sz w:val="21"/>
          <w:szCs w:val="21"/>
          <w:lang w:val="it-IT" w:eastAsia="es-ES_tradnl"/>
        </w:rPr>
      </w:pPr>
      <w:r w:rsidRPr="00275B0D">
        <w:rPr>
          <w:rFonts w:ascii="Courier New" w:eastAsia="Times New Roman" w:hAnsi="Courier New" w:cs="Courier New"/>
          <w:b w:val="0"/>
          <w:color w:val="E1DEDB"/>
          <w:sz w:val="21"/>
          <w:szCs w:val="21"/>
          <w:lang w:val="it-IT" w:eastAsia="es-ES_tradnl"/>
        </w:rPr>
        <w:t>│{"codigo":"5","rama":"Quimica","nombre":"Fisica"}       │</w:t>
      </w:r>
    </w:p>
    <w:p w14:paraId="1DAE86FB" w14:textId="77777777" w:rsidR="005965EE" w:rsidRPr="00275B0D" w:rsidRDefault="005965EE" w:rsidP="005965E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 w:val="0"/>
          <w:color w:val="E1DEDB"/>
          <w:sz w:val="21"/>
          <w:szCs w:val="21"/>
          <w:lang w:val="it-IT" w:eastAsia="es-ES_tradnl"/>
        </w:rPr>
      </w:pPr>
      <w:r w:rsidRPr="00275B0D">
        <w:rPr>
          <w:rFonts w:ascii="Courier New" w:eastAsia="Times New Roman" w:hAnsi="Courier New" w:cs="Courier New"/>
          <w:b w:val="0"/>
          <w:color w:val="E1DEDB"/>
          <w:sz w:val="21"/>
          <w:szCs w:val="21"/>
          <w:lang w:val="it-IT" w:eastAsia="es-ES_tradnl"/>
        </w:rPr>
        <w:t>├────────────────────────────────────────────────────────┤</w:t>
      </w:r>
    </w:p>
    <w:p w14:paraId="4B7D0FAB" w14:textId="77777777" w:rsidR="005965EE" w:rsidRPr="00275B0D" w:rsidRDefault="005965EE" w:rsidP="005965E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 w:val="0"/>
          <w:color w:val="E1DEDB"/>
          <w:sz w:val="21"/>
          <w:szCs w:val="21"/>
          <w:lang w:val="it-IT" w:eastAsia="es-ES_tradnl"/>
        </w:rPr>
      </w:pPr>
      <w:r w:rsidRPr="00275B0D">
        <w:rPr>
          <w:rFonts w:ascii="Courier New" w:eastAsia="Times New Roman" w:hAnsi="Courier New" w:cs="Courier New"/>
          <w:b w:val="0"/>
          <w:color w:val="E1DEDB"/>
          <w:sz w:val="21"/>
          <w:szCs w:val="21"/>
          <w:lang w:val="it-IT" w:eastAsia="es-ES_tradnl"/>
        </w:rPr>
        <w:t>│{"codigo":"8","rama":"Ingenieria","nombre":"Calculo"}   │</w:t>
      </w:r>
    </w:p>
    <w:p w14:paraId="17CEEDB6" w14:textId="77777777" w:rsidR="005965EE" w:rsidRPr="00275B0D" w:rsidRDefault="005965EE" w:rsidP="005965E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 w:val="0"/>
          <w:color w:val="E1DEDB"/>
          <w:sz w:val="21"/>
          <w:szCs w:val="21"/>
          <w:lang w:val="it-IT" w:eastAsia="es-ES_tradnl"/>
        </w:rPr>
      </w:pPr>
      <w:r w:rsidRPr="00275B0D">
        <w:rPr>
          <w:rFonts w:ascii="Courier New" w:eastAsia="Times New Roman" w:hAnsi="Courier New" w:cs="Courier New"/>
          <w:b w:val="0"/>
          <w:color w:val="E1DEDB"/>
          <w:sz w:val="21"/>
          <w:szCs w:val="21"/>
          <w:lang w:val="it-IT" w:eastAsia="es-ES_tradnl"/>
        </w:rPr>
        <w:t>├────────────────────────────────────────────────────────┤</w:t>
      </w:r>
    </w:p>
    <w:p w14:paraId="788229BE" w14:textId="77777777" w:rsidR="005965EE" w:rsidRPr="00275B0D" w:rsidRDefault="005965EE" w:rsidP="005965E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 w:val="0"/>
          <w:color w:val="E1DEDB"/>
          <w:sz w:val="21"/>
          <w:szCs w:val="21"/>
          <w:lang w:val="it-IT" w:eastAsia="es-ES_tradnl"/>
        </w:rPr>
      </w:pPr>
      <w:r w:rsidRPr="00275B0D">
        <w:rPr>
          <w:rFonts w:ascii="Courier New" w:eastAsia="Times New Roman" w:hAnsi="Courier New" w:cs="Courier New"/>
          <w:b w:val="0"/>
          <w:color w:val="E1DEDB"/>
          <w:sz w:val="21"/>
          <w:szCs w:val="21"/>
          <w:lang w:val="it-IT" w:eastAsia="es-ES_tradnl"/>
        </w:rPr>
        <w:t>│{"codigo":"4","rama":"Ingenieria","nombre":"Seguridad"} │</w:t>
      </w:r>
    </w:p>
    <w:p w14:paraId="34885AEE" w14:textId="77777777" w:rsidR="005965EE" w:rsidRPr="00275B0D" w:rsidRDefault="005965EE" w:rsidP="005965E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 w:val="0"/>
          <w:color w:val="E1DEDB"/>
          <w:sz w:val="21"/>
          <w:szCs w:val="21"/>
          <w:lang w:val="it-IT" w:eastAsia="es-ES_tradnl"/>
        </w:rPr>
      </w:pPr>
      <w:r w:rsidRPr="00275B0D">
        <w:rPr>
          <w:rFonts w:ascii="Courier New" w:eastAsia="Times New Roman" w:hAnsi="Courier New" w:cs="Courier New"/>
          <w:b w:val="0"/>
          <w:color w:val="E1DEDB"/>
          <w:sz w:val="21"/>
          <w:szCs w:val="21"/>
          <w:lang w:val="it-IT" w:eastAsia="es-ES_tradnl"/>
        </w:rPr>
        <w:t>├────────────────────────────────────────────────────────┤</w:t>
      </w:r>
    </w:p>
    <w:p w14:paraId="6E152E81" w14:textId="77777777" w:rsidR="005965EE" w:rsidRPr="00275B0D" w:rsidRDefault="005965EE" w:rsidP="005965E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 w:val="0"/>
          <w:color w:val="E1DEDB"/>
          <w:sz w:val="21"/>
          <w:szCs w:val="21"/>
          <w:lang w:val="it-IT" w:eastAsia="es-ES_tradnl"/>
        </w:rPr>
      </w:pPr>
      <w:r w:rsidRPr="00275B0D">
        <w:rPr>
          <w:rFonts w:ascii="Courier New" w:eastAsia="Times New Roman" w:hAnsi="Courier New" w:cs="Courier New"/>
          <w:b w:val="0"/>
          <w:color w:val="E1DEDB"/>
          <w:sz w:val="21"/>
          <w:szCs w:val="21"/>
          <w:lang w:val="it-IT" w:eastAsia="es-ES_tradnl"/>
        </w:rPr>
        <w:t>│{"codigo":"2","rama":"Ingenieria","nombre":"Algoritmia"}│</w:t>
      </w:r>
    </w:p>
    <w:p w14:paraId="723DB907" w14:textId="58027CD9" w:rsidR="00232DA4" w:rsidRPr="005965EE" w:rsidRDefault="005965EE" w:rsidP="005965EE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 w:val="0"/>
          <w:color w:val="E1DEDB"/>
          <w:sz w:val="21"/>
          <w:szCs w:val="21"/>
          <w:lang w:eastAsia="es-ES_tradnl"/>
        </w:rPr>
      </w:pPr>
      <w:r w:rsidRPr="005965EE">
        <w:rPr>
          <w:rFonts w:ascii="Courier New" w:eastAsia="Times New Roman" w:hAnsi="Courier New" w:cs="Courier New"/>
          <w:b w:val="0"/>
          <w:color w:val="E1DEDB"/>
          <w:sz w:val="21"/>
          <w:szCs w:val="21"/>
          <w:lang w:eastAsia="es-ES_tradnl"/>
        </w:rPr>
        <w:t>└────────────────────────────────────────────────────────┘</w:t>
      </w:r>
    </w:p>
    <w:p w14:paraId="58F7B16C" w14:textId="395E505C" w:rsidR="004C31AD" w:rsidRDefault="00C50B0D" w:rsidP="00CB3738">
      <w:pPr>
        <w:spacing w:after="200"/>
        <w:rPr>
          <w:rFonts w:cstheme="minorHAnsi"/>
          <w:b w:val="0"/>
          <w:color w:val="auto"/>
          <w:sz w:val="22"/>
        </w:rPr>
      </w:pPr>
      <w:r w:rsidRPr="00C50B0D">
        <w:rPr>
          <w:rFonts w:cstheme="minorHAnsi"/>
          <w:b w:val="0"/>
          <w:bCs/>
          <w:noProof/>
          <w:color w:val="auto"/>
          <w:sz w:val="22"/>
        </w:rPr>
        <w:drawing>
          <wp:inline distT="0" distB="0" distL="0" distR="0" wp14:anchorId="24959159" wp14:editId="1EB3B1A8">
            <wp:extent cx="6364539" cy="2781395"/>
            <wp:effectExtent l="0" t="0" r="0" b="0"/>
            <wp:docPr id="13" name="Imagen 13" descr="Patrón de fond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Patrón de fondo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9646" cy="280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32A4E" w14:textId="77C69319" w:rsidR="00C50B0D" w:rsidRDefault="00073451" w:rsidP="00C50B0D">
      <w:pPr>
        <w:pStyle w:val="Prrafodelista"/>
        <w:numPr>
          <w:ilvl w:val="0"/>
          <w:numId w:val="20"/>
        </w:numPr>
        <w:spacing w:after="200"/>
        <w:rPr>
          <w:rFonts w:cstheme="minorHAnsi"/>
          <w:b w:val="0"/>
          <w:color w:val="auto"/>
          <w:sz w:val="22"/>
        </w:rPr>
      </w:pPr>
      <w:r>
        <w:rPr>
          <w:rFonts w:cstheme="minorHAnsi"/>
          <w:b w:val="0"/>
          <w:color w:val="auto"/>
          <w:sz w:val="22"/>
        </w:rPr>
        <w:t>Devolver</w:t>
      </w:r>
      <w:r w:rsidR="008F4E4D">
        <w:rPr>
          <w:rFonts w:cstheme="minorHAnsi"/>
          <w:b w:val="0"/>
          <w:color w:val="auto"/>
          <w:sz w:val="22"/>
        </w:rPr>
        <w:t xml:space="preserve"> </w:t>
      </w:r>
      <w:r w:rsidR="008F4E4D">
        <w:rPr>
          <w:rFonts w:cstheme="minorHAnsi"/>
          <w:b w:val="0"/>
          <w:color w:val="auto"/>
          <w:sz w:val="22"/>
        </w:rPr>
        <w:t>el nombre de</w:t>
      </w:r>
      <w:r>
        <w:rPr>
          <w:rFonts w:cstheme="minorHAnsi"/>
          <w:b w:val="0"/>
          <w:color w:val="auto"/>
          <w:sz w:val="22"/>
        </w:rPr>
        <w:t xml:space="preserve"> los alumnos que estén apuntados en </w:t>
      </w:r>
      <w:r w:rsidR="00DB2DAE">
        <w:rPr>
          <w:rFonts w:cstheme="minorHAnsi"/>
          <w:b w:val="0"/>
          <w:color w:val="auto"/>
          <w:sz w:val="22"/>
        </w:rPr>
        <w:t>Álgebra</w:t>
      </w:r>
    </w:p>
    <w:p w14:paraId="23A39825" w14:textId="77777777" w:rsidR="00C82A52" w:rsidRDefault="00C82A52" w:rsidP="000C5406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color w:val="auto"/>
          <w:sz w:val="22"/>
        </w:rPr>
      </w:pPr>
      <w:r w:rsidRPr="00C82A52">
        <w:rPr>
          <w:rFonts w:cstheme="minorHAnsi"/>
          <w:b w:val="0"/>
          <w:color w:val="auto"/>
          <w:sz w:val="22"/>
        </w:rPr>
        <w:lastRenderedPageBreak/>
        <w:t>match (</w:t>
      </w:r>
      <w:proofErr w:type="spellStart"/>
      <w:r w:rsidRPr="00C82A52">
        <w:rPr>
          <w:rFonts w:cstheme="minorHAnsi"/>
          <w:b w:val="0"/>
          <w:color w:val="auto"/>
          <w:sz w:val="22"/>
        </w:rPr>
        <w:t>p:Persona</w:t>
      </w:r>
      <w:proofErr w:type="spellEnd"/>
      <w:r w:rsidRPr="00C82A52">
        <w:rPr>
          <w:rFonts w:cstheme="minorHAnsi"/>
          <w:b w:val="0"/>
          <w:color w:val="auto"/>
          <w:sz w:val="22"/>
        </w:rPr>
        <w:t>)-[:ESTA_APUNTADO]-&gt;(</w:t>
      </w:r>
      <w:proofErr w:type="spellStart"/>
      <w:r w:rsidRPr="00C82A52">
        <w:rPr>
          <w:rFonts w:cstheme="minorHAnsi"/>
          <w:b w:val="0"/>
          <w:color w:val="auto"/>
          <w:sz w:val="22"/>
        </w:rPr>
        <w:t>a:Asignatura</w:t>
      </w:r>
      <w:proofErr w:type="spellEnd"/>
      <w:r w:rsidRPr="00C82A52">
        <w:rPr>
          <w:rFonts w:cstheme="minorHAnsi"/>
          <w:b w:val="0"/>
          <w:color w:val="auto"/>
          <w:sz w:val="22"/>
        </w:rPr>
        <w:t>{</w:t>
      </w:r>
      <w:proofErr w:type="spellStart"/>
      <w:r w:rsidRPr="00C82A52">
        <w:rPr>
          <w:rFonts w:cstheme="minorHAnsi"/>
          <w:b w:val="0"/>
          <w:color w:val="auto"/>
          <w:sz w:val="22"/>
        </w:rPr>
        <w:t>nombre:"Algebra</w:t>
      </w:r>
      <w:proofErr w:type="spellEnd"/>
      <w:r w:rsidRPr="00C82A52">
        <w:rPr>
          <w:rFonts w:cstheme="minorHAnsi"/>
          <w:b w:val="0"/>
          <w:color w:val="auto"/>
          <w:sz w:val="22"/>
        </w:rPr>
        <w:t xml:space="preserve">"}) </w:t>
      </w:r>
    </w:p>
    <w:p w14:paraId="37C6FFD9" w14:textId="1FC032D5" w:rsidR="00C82A52" w:rsidRPr="00C82A52" w:rsidRDefault="00C82A52" w:rsidP="000C5406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color w:val="auto"/>
          <w:sz w:val="22"/>
        </w:rPr>
      </w:pPr>
      <w:proofErr w:type="spellStart"/>
      <w:r w:rsidRPr="00C82A52">
        <w:rPr>
          <w:rFonts w:cstheme="minorHAnsi"/>
          <w:b w:val="0"/>
          <w:color w:val="auto"/>
          <w:sz w:val="22"/>
        </w:rPr>
        <w:t>return</w:t>
      </w:r>
      <w:proofErr w:type="spellEnd"/>
      <w:r w:rsidRPr="00C82A52">
        <w:rPr>
          <w:rFonts w:cstheme="minorHAnsi"/>
          <w:b w:val="0"/>
          <w:color w:val="auto"/>
          <w:sz w:val="22"/>
        </w:rPr>
        <w:t xml:space="preserve"> p</w:t>
      </w:r>
    </w:p>
    <w:p w14:paraId="5C9AAFC5" w14:textId="0ED34A59" w:rsidR="0021734D" w:rsidRDefault="0021734D" w:rsidP="0021734D">
      <w:pPr>
        <w:pStyle w:val="HTMLconformatoprevio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rPr>
          <w:color w:val="E1DEDB"/>
          <w:sz w:val="21"/>
          <w:szCs w:val="21"/>
        </w:rPr>
      </w:pPr>
      <w:r>
        <w:rPr>
          <w:rFonts w:ascii="Arial" w:hAnsi="Arial" w:cs="Arial"/>
          <w:color w:val="E1DEDB"/>
          <w:sz w:val="21"/>
          <w:szCs w:val="21"/>
        </w:rPr>
        <w:t>╒═══════════════════════════════════════════════════════════╕</w:t>
      </w:r>
    </w:p>
    <w:p w14:paraId="3555F4BB" w14:textId="77777777" w:rsidR="0021734D" w:rsidRDefault="0021734D" w:rsidP="0021734D">
      <w:pPr>
        <w:pStyle w:val="HTMLconformatoprevio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rPr>
          <w:color w:val="E1DEDB"/>
          <w:sz w:val="21"/>
          <w:szCs w:val="21"/>
        </w:rPr>
      </w:pPr>
      <w:r>
        <w:rPr>
          <w:color w:val="E1DEDB"/>
          <w:sz w:val="21"/>
          <w:szCs w:val="21"/>
        </w:rPr>
        <w:t>│"p"                                                                   │</w:t>
      </w:r>
    </w:p>
    <w:p w14:paraId="3D9A6D72" w14:textId="77777777" w:rsidR="0021734D" w:rsidRDefault="0021734D" w:rsidP="0021734D">
      <w:pPr>
        <w:pStyle w:val="HTMLconformatoprevio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rPr>
          <w:color w:val="E1DEDB"/>
          <w:sz w:val="21"/>
          <w:szCs w:val="21"/>
        </w:rPr>
      </w:pPr>
      <w:r>
        <w:rPr>
          <w:color w:val="E1DEDB"/>
          <w:sz w:val="21"/>
          <w:szCs w:val="21"/>
        </w:rPr>
        <w:t>╞══════════════════════════════════════════════════════════════════════╡</w:t>
      </w:r>
    </w:p>
    <w:p w14:paraId="68657B23" w14:textId="77777777" w:rsidR="0021734D" w:rsidRDefault="0021734D" w:rsidP="0021734D">
      <w:pPr>
        <w:pStyle w:val="HTMLconformatoprevio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rPr>
          <w:color w:val="E1DEDB"/>
          <w:sz w:val="21"/>
          <w:szCs w:val="21"/>
        </w:rPr>
      </w:pPr>
      <w:r>
        <w:rPr>
          <w:color w:val="E1DEDB"/>
          <w:sz w:val="21"/>
          <w:szCs w:val="21"/>
        </w:rPr>
        <w:t>│{"apellidos":"</w:t>
      </w:r>
      <w:proofErr w:type="spellStart"/>
      <w:r>
        <w:rPr>
          <w:color w:val="E1DEDB"/>
          <w:sz w:val="21"/>
          <w:szCs w:val="21"/>
        </w:rPr>
        <w:t>Fernandez</w:t>
      </w:r>
      <w:proofErr w:type="spellEnd"/>
      <w:r>
        <w:rPr>
          <w:color w:val="E1DEDB"/>
          <w:sz w:val="21"/>
          <w:szCs w:val="21"/>
        </w:rPr>
        <w:t xml:space="preserve"> de Juan","correo":"UO276978@uniovi.es","nombre│</w:t>
      </w:r>
    </w:p>
    <w:p w14:paraId="1831EDEB" w14:textId="77777777" w:rsidR="0021734D" w:rsidRDefault="0021734D" w:rsidP="0021734D">
      <w:pPr>
        <w:pStyle w:val="HTMLconformatoprevio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rPr>
          <w:color w:val="E1DEDB"/>
          <w:sz w:val="21"/>
          <w:szCs w:val="21"/>
        </w:rPr>
      </w:pPr>
      <w:r>
        <w:rPr>
          <w:color w:val="E1DEDB"/>
          <w:sz w:val="21"/>
          <w:szCs w:val="21"/>
        </w:rPr>
        <w:t>│":"Daniel","edad":"21","identificador":"UO276978"}                    │</w:t>
      </w:r>
    </w:p>
    <w:p w14:paraId="4E81220B" w14:textId="77777777" w:rsidR="0021734D" w:rsidRDefault="0021734D" w:rsidP="0021734D">
      <w:pPr>
        <w:pStyle w:val="HTMLconformatoprevio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rPr>
          <w:color w:val="E1DEDB"/>
          <w:sz w:val="21"/>
          <w:szCs w:val="21"/>
        </w:rPr>
      </w:pPr>
      <w:r>
        <w:rPr>
          <w:color w:val="E1DEDB"/>
          <w:sz w:val="21"/>
          <w:szCs w:val="21"/>
        </w:rPr>
        <w:t>├──────────────────────────────────────────────────────────────────────┤</w:t>
      </w:r>
    </w:p>
    <w:p w14:paraId="4B03D963" w14:textId="77777777" w:rsidR="0021734D" w:rsidRDefault="0021734D" w:rsidP="0021734D">
      <w:pPr>
        <w:pStyle w:val="HTMLconformatoprevio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rPr>
          <w:color w:val="E1DEDB"/>
          <w:sz w:val="21"/>
          <w:szCs w:val="21"/>
        </w:rPr>
      </w:pPr>
      <w:r>
        <w:rPr>
          <w:color w:val="E1DEDB"/>
          <w:sz w:val="21"/>
          <w:szCs w:val="21"/>
        </w:rPr>
        <w:t>│{"</w:t>
      </w:r>
      <w:proofErr w:type="spellStart"/>
      <w:r>
        <w:rPr>
          <w:color w:val="E1DEDB"/>
          <w:sz w:val="21"/>
          <w:szCs w:val="21"/>
        </w:rPr>
        <w:t>apellidos":"Pan</w:t>
      </w:r>
      <w:proofErr w:type="spellEnd"/>
      <w:r>
        <w:rPr>
          <w:color w:val="E1DEDB"/>
          <w:sz w:val="21"/>
          <w:szCs w:val="21"/>
        </w:rPr>
        <w:t xml:space="preserve"> Wang","correo":"UO276967@uniovi.es","nombre":"Chen X│</w:t>
      </w:r>
    </w:p>
    <w:p w14:paraId="6DB77930" w14:textId="77777777" w:rsidR="0021734D" w:rsidRDefault="0021734D" w:rsidP="0021734D">
      <w:pPr>
        <w:pStyle w:val="HTMLconformatoprevio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rPr>
          <w:color w:val="E1DEDB"/>
          <w:sz w:val="21"/>
          <w:szCs w:val="21"/>
        </w:rPr>
      </w:pPr>
      <w:r>
        <w:rPr>
          <w:color w:val="E1DEDB"/>
          <w:sz w:val="21"/>
          <w:szCs w:val="21"/>
        </w:rPr>
        <w:t>│in","edad":"21","identificador":"UO276967"}                           │</w:t>
      </w:r>
    </w:p>
    <w:p w14:paraId="32B1188E" w14:textId="77777777" w:rsidR="0021734D" w:rsidRDefault="0021734D" w:rsidP="0021734D">
      <w:pPr>
        <w:pStyle w:val="HTMLconformatoprevio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rPr>
          <w:color w:val="E1DEDB"/>
          <w:sz w:val="21"/>
          <w:szCs w:val="21"/>
        </w:rPr>
      </w:pPr>
      <w:r>
        <w:rPr>
          <w:color w:val="E1DEDB"/>
          <w:sz w:val="21"/>
          <w:szCs w:val="21"/>
        </w:rPr>
        <w:t>├──────────────────────────────────────────────────────────────────────┤</w:t>
      </w:r>
    </w:p>
    <w:p w14:paraId="4F07CBA3" w14:textId="77777777" w:rsidR="0021734D" w:rsidRDefault="0021734D" w:rsidP="0021734D">
      <w:pPr>
        <w:pStyle w:val="HTMLconformatoprevio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rPr>
          <w:color w:val="E1DEDB"/>
          <w:sz w:val="21"/>
          <w:szCs w:val="21"/>
        </w:rPr>
      </w:pPr>
      <w:r>
        <w:rPr>
          <w:color w:val="E1DEDB"/>
          <w:sz w:val="21"/>
          <w:szCs w:val="21"/>
        </w:rPr>
        <w:t>│{"apellidos":"</w:t>
      </w:r>
      <w:proofErr w:type="spellStart"/>
      <w:r>
        <w:rPr>
          <w:color w:val="E1DEDB"/>
          <w:sz w:val="21"/>
          <w:szCs w:val="21"/>
        </w:rPr>
        <w:t>Perez</w:t>
      </w:r>
      <w:proofErr w:type="spellEnd"/>
      <w:r>
        <w:rPr>
          <w:color w:val="E1DEDB"/>
          <w:sz w:val="21"/>
          <w:szCs w:val="21"/>
        </w:rPr>
        <w:t xml:space="preserve"> </w:t>
      </w:r>
      <w:proofErr w:type="spellStart"/>
      <w:r>
        <w:rPr>
          <w:color w:val="E1DEDB"/>
          <w:sz w:val="21"/>
          <w:szCs w:val="21"/>
        </w:rPr>
        <w:t>Gonzalez","correo":"marcosperez@uma.es","nombre</w:t>
      </w:r>
      <w:proofErr w:type="spellEnd"/>
      <w:r>
        <w:rPr>
          <w:color w:val="E1DEDB"/>
          <w:sz w:val="21"/>
          <w:szCs w:val="21"/>
        </w:rPr>
        <w:t>":"│</w:t>
      </w:r>
    </w:p>
    <w:p w14:paraId="791C1410" w14:textId="77777777" w:rsidR="0021734D" w:rsidRDefault="0021734D" w:rsidP="0021734D">
      <w:pPr>
        <w:pStyle w:val="HTMLconformatoprevio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rPr>
          <w:color w:val="E1DEDB"/>
          <w:sz w:val="21"/>
          <w:szCs w:val="21"/>
        </w:rPr>
      </w:pPr>
      <w:r>
        <w:rPr>
          <w:color w:val="E1DEDB"/>
          <w:sz w:val="21"/>
          <w:szCs w:val="21"/>
        </w:rPr>
        <w:t>│Marcos","edad":"19","identificador":"0611133598"}                     │</w:t>
      </w:r>
    </w:p>
    <w:p w14:paraId="453AA093" w14:textId="77777777" w:rsidR="0021734D" w:rsidRDefault="0021734D" w:rsidP="0021734D">
      <w:pPr>
        <w:pStyle w:val="HTMLconformatoprevio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rPr>
          <w:color w:val="E1DEDB"/>
          <w:sz w:val="21"/>
          <w:szCs w:val="21"/>
        </w:rPr>
      </w:pPr>
      <w:r>
        <w:rPr>
          <w:color w:val="E1DEDB"/>
          <w:sz w:val="21"/>
          <w:szCs w:val="21"/>
        </w:rPr>
        <w:t>├──────────────────────────────────────────────────────────────────────┤</w:t>
      </w:r>
    </w:p>
    <w:p w14:paraId="752EFD7E" w14:textId="77777777" w:rsidR="0021734D" w:rsidRDefault="0021734D" w:rsidP="0021734D">
      <w:pPr>
        <w:pStyle w:val="HTMLconformatoprevio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rPr>
          <w:color w:val="E1DEDB"/>
          <w:sz w:val="21"/>
          <w:szCs w:val="21"/>
        </w:rPr>
      </w:pPr>
      <w:r>
        <w:rPr>
          <w:color w:val="E1DEDB"/>
          <w:sz w:val="21"/>
          <w:szCs w:val="21"/>
        </w:rPr>
        <w:t>│{"apellidos":"</w:t>
      </w:r>
      <w:proofErr w:type="spellStart"/>
      <w:r>
        <w:rPr>
          <w:color w:val="E1DEDB"/>
          <w:sz w:val="21"/>
          <w:szCs w:val="21"/>
        </w:rPr>
        <w:t>Sanchez</w:t>
      </w:r>
      <w:proofErr w:type="spellEnd"/>
      <w:r>
        <w:rPr>
          <w:color w:val="E1DEDB"/>
          <w:sz w:val="21"/>
          <w:szCs w:val="21"/>
        </w:rPr>
        <w:t xml:space="preserve"> Macia","correo":"rubensama2004@uma.es","nombre":│</w:t>
      </w:r>
    </w:p>
    <w:p w14:paraId="26BFBFAA" w14:textId="77777777" w:rsidR="0021734D" w:rsidRDefault="0021734D" w:rsidP="0021734D">
      <w:pPr>
        <w:pStyle w:val="HTMLconformatoprevio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rPr>
          <w:color w:val="E1DEDB"/>
          <w:sz w:val="21"/>
          <w:szCs w:val="21"/>
        </w:rPr>
      </w:pPr>
      <w:r>
        <w:rPr>
          <w:color w:val="E1DEDB"/>
          <w:sz w:val="21"/>
          <w:szCs w:val="21"/>
        </w:rPr>
        <w:t>│"Ruben","edad":"19","identificador":"0611133597"}                     │</w:t>
      </w:r>
    </w:p>
    <w:p w14:paraId="25289E06" w14:textId="77777777" w:rsidR="0021734D" w:rsidRDefault="0021734D" w:rsidP="0021734D">
      <w:pPr>
        <w:pStyle w:val="HTMLconformatoprevio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rPr>
          <w:color w:val="E1DEDB"/>
          <w:sz w:val="21"/>
          <w:szCs w:val="21"/>
        </w:rPr>
      </w:pPr>
      <w:r>
        <w:rPr>
          <w:color w:val="E1DEDB"/>
          <w:sz w:val="21"/>
          <w:szCs w:val="21"/>
        </w:rPr>
        <w:t>├──────────────────────────────────────────────────────────────────────┤</w:t>
      </w:r>
    </w:p>
    <w:p w14:paraId="224307AD" w14:textId="77777777" w:rsidR="0021734D" w:rsidRDefault="0021734D" w:rsidP="0021734D">
      <w:pPr>
        <w:pStyle w:val="HTMLconformatoprevio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rPr>
          <w:color w:val="E1DEDB"/>
          <w:sz w:val="21"/>
          <w:szCs w:val="21"/>
        </w:rPr>
      </w:pPr>
      <w:r>
        <w:rPr>
          <w:color w:val="E1DEDB"/>
          <w:sz w:val="21"/>
          <w:szCs w:val="21"/>
        </w:rPr>
        <w:t>│{"</w:t>
      </w:r>
      <w:proofErr w:type="spellStart"/>
      <w:r>
        <w:rPr>
          <w:color w:val="E1DEDB"/>
          <w:sz w:val="21"/>
          <w:szCs w:val="21"/>
        </w:rPr>
        <w:t>apellidos":"Cimadevilla</w:t>
      </w:r>
      <w:proofErr w:type="spellEnd"/>
      <w:r>
        <w:rPr>
          <w:color w:val="E1DEDB"/>
          <w:sz w:val="21"/>
          <w:szCs w:val="21"/>
        </w:rPr>
        <w:t xml:space="preserve"> Torga","correo":"UO264292@uniovi.es","nombre│</w:t>
      </w:r>
    </w:p>
    <w:p w14:paraId="008A33DF" w14:textId="77777777" w:rsidR="0021734D" w:rsidRDefault="0021734D" w:rsidP="0021734D">
      <w:pPr>
        <w:pStyle w:val="HTMLconformatoprevio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rPr>
          <w:color w:val="E1DEDB"/>
          <w:sz w:val="21"/>
          <w:szCs w:val="21"/>
        </w:rPr>
      </w:pPr>
      <w:r>
        <w:rPr>
          <w:color w:val="E1DEDB"/>
          <w:sz w:val="21"/>
          <w:szCs w:val="21"/>
        </w:rPr>
        <w:t>│":"Sergio","edad":"22","identificador":"UO264292"}                    │</w:t>
      </w:r>
    </w:p>
    <w:p w14:paraId="50F49215" w14:textId="77777777" w:rsidR="0021734D" w:rsidRDefault="0021734D" w:rsidP="0021734D">
      <w:pPr>
        <w:pStyle w:val="HTMLconformatoprevio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rPr>
          <w:color w:val="E1DEDB"/>
          <w:sz w:val="21"/>
          <w:szCs w:val="21"/>
        </w:rPr>
      </w:pPr>
      <w:r>
        <w:rPr>
          <w:color w:val="E1DEDB"/>
          <w:sz w:val="21"/>
          <w:szCs w:val="21"/>
        </w:rPr>
        <w:t>└──────────────────────────────────────────────────────────────────────┘</w:t>
      </w:r>
    </w:p>
    <w:p w14:paraId="0FCD1D8B" w14:textId="46DE89F4" w:rsidR="004031CE" w:rsidRPr="004031CE" w:rsidRDefault="00CB3738" w:rsidP="00CB3738">
      <w:pPr>
        <w:spacing w:after="200"/>
        <w:rPr>
          <w:rFonts w:cstheme="minorHAnsi"/>
          <w:b w:val="0"/>
          <w:color w:val="auto"/>
          <w:sz w:val="22"/>
        </w:rPr>
      </w:pPr>
      <w:r>
        <w:rPr>
          <w:noProof/>
        </w:rPr>
        <w:drawing>
          <wp:inline distT="0" distB="0" distL="0" distR="0" wp14:anchorId="625F32B3" wp14:editId="147EF3CB">
            <wp:extent cx="6371590" cy="2784475"/>
            <wp:effectExtent l="0" t="0" r="3810" b="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857B" w14:textId="77777777" w:rsidR="00387EEF" w:rsidRPr="00F56C24" w:rsidRDefault="00387EEF" w:rsidP="00387EEF">
      <w:pPr>
        <w:spacing w:after="200"/>
        <w:ind w:left="720"/>
        <w:rPr>
          <w:rFonts w:cstheme="minorHAnsi"/>
          <w:b w:val="0"/>
          <w:color w:val="auto"/>
          <w:sz w:val="22"/>
          <w:u w:val="single"/>
        </w:rPr>
      </w:pPr>
    </w:p>
    <w:p w14:paraId="18354087" w14:textId="6DC9F304" w:rsidR="00916524" w:rsidRDefault="00916524" w:rsidP="000C5406">
      <w:pPr>
        <w:pStyle w:val="Prrafodelista"/>
        <w:numPr>
          <w:ilvl w:val="0"/>
          <w:numId w:val="19"/>
        </w:numPr>
        <w:spacing w:after="200"/>
        <w:rPr>
          <w:rFonts w:cstheme="minorHAnsi"/>
          <w:b w:val="0"/>
          <w:color w:val="auto"/>
          <w:sz w:val="22"/>
        </w:rPr>
      </w:pPr>
      <w:r>
        <w:rPr>
          <w:rFonts w:cstheme="minorHAnsi"/>
          <w:b w:val="0"/>
          <w:color w:val="auto"/>
          <w:sz w:val="22"/>
        </w:rPr>
        <w:t>Intermedias</w:t>
      </w:r>
    </w:p>
    <w:p w14:paraId="1F9E257B" w14:textId="22F0FE66" w:rsidR="004C31AD" w:rsidRPr="000C5406" w:rsidRDefault="00636FFF" w:rsidP="00916524">
      <w:pPr>
        <w:pStyle w:val="Prrafodelista"/>
        <w:spacing w:after="200"/>
        <w:rPr>
          <w:rFonts w:cstheme="minorHAnsi"/>
          <w:b w:val="0"/>
          <w:color w:val="auto"/>
          <w:sz w:val="22"/>
        </w:rPr>
      </w:pPr>
      <w:r>
        <w:rPr>
          <w:rFonts w:cstheme="minorHAnsi"/>
          <w:b w:val="0"/>
          <w:color w:val="auto"/>
          <w:sz w:val="22"/>
        </w:rPr>
        <w:lastRenderedPageBreak/>
        <w:t>1. Devolver</w:t>
      </w:r>
      <w:r w:rsidR="00A85ACB">
        <w:rPr>
          <w:rFonts w:cstheme="minorHAnsi"/>
          <w:b w:val="0"/>
          <w:color w:val="auto"/>
          <w:sz w:val="22"/>
        </w:rPr>
        <w:t xml:space="preserve"> el nombre de</w:t>
      </w:r>
      <w:r>
        <w:rPr>
          <w:rFonts w:cstheme="minorHAnsi"/>
          <w:b w:val="0"/>
          <w:color w:val="auto"/>
          <w:sz w:val="22"/>
        </w:rPr>
        <w:t xml:space="preserve"> los alumnos que están apuntados en Cálculo en un grado que no esté en Oviedo</w:t>
      </w:r>
    </w:p>
    <w:p w14:paraId="4804D8C1" w14:textId="77777777" w:rsidR="00CA1249" w:rsidRPr="00CA1249" w:rsidRDefault="00846227" w:rsidP="0037371F">
      <w:pPr>
        <w:shd w:val="clear" w:color="auto" w:fill="DDDBF3" w:themeFill="text1" w:themeFillTint="1A"/>
        <w:spacing w:after="200"/>
        <w:rPr>
          <w:rFonts w:cstheme="minorHAnsi"/>
          <w:b w:val="0"/>
          <w:noProof/>
          <w:color w:val="auto"/>
          <w:sz w:val="22"/>
        </w:rPr>
      </w:pPr>
      <w:r>
        <w:rPr>
          <w:rFonts w:ascii="Eras Demi ITC" w:hAnsi="Eras Demi ITC"/>
          <w:b w:val="0"/>
          <w:bCs/>
          <w:noProof/>
          <w:color w:val="auto"/>
        </w:rPr>
        <w:tab/>
      </w:r>
      <w:r w:rsidR="00CA1249" w:rsidRPr="00CA1249">
        <w:rPr>
          <w:rFonts w:cstheme="minorHAnsi"/>
          <w:b w:val="0"/>
          <w:noProof/>
          <w:color w:val="auto"/>
          <w:sz w:val="22"/>
        </w:rPr>
        <w:t xml:space="preserve">match (a: Asignatura) &lt;- [:CONTIENE] - (g:Grado) </w:t>
      </w:r>
    </w:p>
    <w:p w14:paraId="7CFC2E37" w14:textId="77777777" w:rsidR="00CA1249" w:rsidRPr="00CA1249" w:rsidRDefault="00CA1249" w:rsidP="0037371F">
      <w:pPr>
        <w:shd w:val="clear" w:color="auto" w:fill="DDDBF3" w:themeFill="text1" w:themeFillTint="1A"/>
        <w:spacing w:after="200"/>
        <w:ind w:firstLine="720"/>
        <w:rPr>
          <w:rFonts w:cstheme="minorHAnsi"/>
          <w:b w:val="0"/>
          <w:noProof/>
          <w:color w:val="auto"/>
          <w:sz w:val="22"/>
        </w:rPr>
      </w:pPr>
      <w:r w:rsidRPr="00CA1249">
        <w:rPr>
          <w:rFonts w:cstheme="minorHAnsi"/>
          <w:b w:val="0"/>
          <w:noProof/>
          <w:color w:val="auto"/>
          <w:sz w:val="22"/>
        </w:rPr>
        <w:t xml:space="preserve">where g.localizacion &lt;&gt; "Oviedo" and a.nombre = "Calculo" </w:t>
      </w:r>
    </w:p>
    <w:p w14:paraId="7185E678" w14:textId="77777777" w:rsidR="00CA1249" w:rsidRPr="00CA1249" w:rsidRDefault="00CA1249" w:rsidP="0037371F">
      <w:pPr>
        <w:shd w:val="clear" w:color="auto" w:fill="DDDBF3" w:themeFill="text1" w:themeFillTint="1A"/>
        <w:spacing w:after="200"/>
        <w:ind w:firstLine="720"/>
        <w:rPr>
          <w:rFonts w:cstheme="minorHAnsi"/>
          <w:b w:val="0"/>
          <w:noProof/>
          <w:color w:val="auto"/>
          <w:sz w:val="22"/>
        </w:rPr>
      </w:pPr>
      <w:r w:rsidRPr="00CA1249">
        <w:rPr>
          <w:rFonts w:cstheme="minorHAnsi"/>
          <w:b w:val="0"/>
          <w:noProof/>
          <w:color w:val="auto"/>
          <w:sz w:val="22"/>
        </w:rPr>
        <w:t xml:space="preserve">match (a) &lt;- [:ESTA_APUNTADO] - (p:Persona) </w:t>
      </w:r>
    </w:p>
    <w:p w14:paraId="6D363EE6" w14:textId="30E1A1F6" w:rsidR="00CA1249" w:rsidRDefault="00CA1249" w:rsidP="0037371F">
      <w:pPr>
        <w:shd w:val="clear" w:color="auto" w:fill="DDDBF3" w:themeFill="text1" w:themeFillTint="1A"/>
        <w:spacing w:after="200"/>
        <w:ind w:firstLine="720"/>
        <w:rPr>
          <w:rFonts w:cstheme="minorHAnsi"/>
          <w:b w:val="0"/>
          <w:noProof/>
          <w:color w:val="auto"/>
          <w:sz w:val="22"/>
        </w:rPr>
      </w:pPr>
      <w:r w:rsidRPr="00CA1249">
        <w:rPr>
          <w:rFonts w:cstheme="minorHAnsi"/>
          <w:b w:val="0"/>
          <w:noProof/>
          <w:color w:val="auto"/>
          <w:sz w:val="22"/>
        </w:rPr>
        <w:t>return distinct(p)</w:t>
      </w:r>
    </w:p>
    <w:p w14:paraId="24F787A2" w14:textId="7F5406C6" w:rsidR="0081654E" w:rsidRDefault="0081654E" w:rsidP="0081654E">
      <w:pPr>
        <w:pStyle w:val="HTMLconformatoprevio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rPr>
          <w:color w:val="E1DEDB"/>
          <w:sz w:val="21"/>
          <w:szCs w:val="21"/>
        </w:rPr>
      </w:pPr>
      <w:r>
        <w:rPr>
          <w:rFonts w:ascii="Arial" w:hAnsi="Arial" w:cs="Arial"/>
          <w:color w:val="E1DEDB"/>
          <w:sz w:val="21"/>
          <w:szCs w:val="21"/>
        </w:rPr>
        <w:t>╒═══════════════════════════════════════════════════════════╕</w:t>
      </w:r>
    </w:p>
    <w:p w14:paraId="471B1E0E" w14:textId="77777777" w:rsidR="0081654E" w:rsidRDefault="0081654E" w:rsidP="0081654E">
      <w:pPr>
        <w:pStyle w:val="HTMLconformatoprevio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rPr>
          <w:color w:val="E1DEDB"/>
          <w:sz w:val="21"/>
          <w:szCs w:val="21"/>
        </w:rPr>
      </w:pPr>
      <w:r>
        <w:rPr>
          <w:color w:val="E1DEDB"/>
          <w:sz w:val="21"/>
          <w:szCs w:val="21"/>
        </w:rPr>
        <w:t>│"p"                                                                   │</w:t>
      </w:r>
    </w:p>
    <w:p w14:paraId="765CCE82" w14:textId="77777777" w:rsidR="0081654E" w:rsidRDefault="0081654E" w:rsidP="0081654E">
      <w:pPr>
        <w:pStyle w:val="HTMLconformatoprevio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rPr>
          <w:color w:val="E1DEDB"/>
          <w:sz w:val="21"/>
          <w:szCs w:val="21"/>
        </w:rPr>
      </w:pPr>
      <w:r>
        <w:rPr>
          <w:color w:val="E1DEDB"/>
          <w:sz w:val="21"/>
          <w:szCs w:val="21"/>
        </w:rPr>
        <w:t>╞══════════════════════════════════════════════════════════════════════╡</w:t>
      </w:r>
    </w:p>
    <w:p w14:paraId="616B3FBE" w14:textId="77777777" w:rsidR="0081654E" w:rsidRDefault="0081654E" w:rsidP="0081654E">
      <w:pPr>
        <w:pStyle w:val="HTMLconformatoprevio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rPr>
          <w:color w:val="E1DEDB"/>
          <w:sz w:val="21"/>
          <w:szCs w:val="21"/>
        </w:rPr>
      </w:pPr>
      <w:r>
        <w:rPr>
          <w:color w:val="E1DEDB"/>
          <w:sz w:val="21"/>
          <w:szCs w:val="21"/>
        </w:rPr>
        <w:t>│{"apellidos":"</w:t>
      </w:r>
      <w:proofErr w:type="spellStart"/>
      <w:r>
        <w:rPr>
          <w:color w:val="E1DEDB"/>
          <w:sz w:val="21"/>
          <w:szCs w:val="21"/>
        </w:rPr>
        <w:t>Fernandez</w:t>
      </w:r>
      <w:proofErr w:type="spellEnd"/>
      <w:r>
        <w:rPr>
          <w:color w:val="E1DEDB"/>
          <w:sz w:val="21"/>
          <w:szCs w:val="21"/>
        </w:rPr>
        <w:t xml:space="preserve"> de Juan","correo":"UO276978@uniovi.es","nombre│</w:t>
      </w:r>
    </w:p>
    <w:p w14:paraId="6A79593A" w14:textId="77777777" w:rsidR="0081654E" w:rsidRDefault="0081654E" w:rsidP="0081654E">
      <w:pPr>
        <w:pStyle w:val="HTMLconformatoprevio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rPr>
          <w:color w:val="E1DEDB"/>
          <w:sz w:val="21"/>
          <w:szCs w:val="21"/>
        </w:rPr>
      </w:pPr>
      <w:r>
        <w:rPr>
          <w:color w:val="E1DEDB"/>
          <w:sz w:val="21"/>
          <w:szCs w:val="21"/>
        </w:rPr>
        <w:t>│":"Daniel","edad":"21","identificador":"UO276978"}                    │</w:t>
      </w:r>
    </w:p>
    <w:p w14:paraId="4C60F3EA" w14:textId="77777777" w:rsidR="0081654E" w:rsidRDefault="0081654E" w:rsidP="0081654E">
      <w:pPr>
        <w:pStyle w:val="HTMLconformatoprevio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rPr>
          <w:color w:val="E1DEDB"/>
          <w:sz w:val="21"/>
          <w:szCs w:val="21"/>
        </w:rPr>
      </w:pPr>
      <w:r>
        <w:rPr>
          <w:color w:val="E1DEDB"/>
          <w:sz w:val="21"/>
          <w:szCs w:val="21"/>
        </w:rPr>
        <w:t>├──────────────────────────────────────────────────────────────────────┤</w:t>
      </w:r>
    </w:p>
    <w:p w14:paraId="3E7A3CC9" w14:textId="77777777" w:rsidR="0081654E" w:rsidRDefault="0081654E" w:rsidP="0081654E">
      <w:pPr>
        <w:pStyle w:val="HTMLconformatoprevio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rPr>
          <w:color w:val="E1DEDB"/>
          <w:sz w:val="21"/>
          <w:szCs w:val="21"/>
        </w:rPr>
      </w:pPr>
      <w:r>
        <w:rPr>
          <w:color w:val="E1DEDB"/>
          <w:sz w:val="21"/>
          <w:szCs w:val="21"/>
        </w:rPr>
        <w:t>│{"apellidos":"</w:t>
      </w:r>
      <w:proofErr w:type="spellStart"/>
      <w:r>
        <w:rPr>
          <w:color w:val="E1DEDB"/>
          <w:sz w:val="21"/>
          <w:szCs w:val="21"/>
        </w:rPr>
        <w:t>Perez</w:t>
      </w:r>
      <w:proofErr w:type="spellEnd"/>
      <w:r>
        <w:rPr>
          <w:color w:val="E1DEDB"/>
          <w:sz w:val="21"/>
          <w:szCs w:val="21"/>
        </w:rPr>
        <w:t xml:space="preserve"> </w:t>
      </w:r>
      <w:proofErr w:type="spellStart"/>
      <w:r>
        <w:rPr>
          <w:color w:val="E1DEDB"/>
          <w:sz w:val="21"/>
          <w:szCs w:val="21"/>
        </w:rPr>
        <w:t>Gonzalez","correo":"marcosperez@uma.es","nombre</w:t>
      </w:r>
      <w:proofErr w:type="spellEnd"/>
      <w:r>
        <w:rPr>
          <w:color w:val="E1DEDB"/>
          <w:sz w:val="21"/>
          <w:szCs w:val="21"/>
        </w:rPr>
        <w:t>":"│</w:t>
      </w:r>
    </w:p>
    <w:p w14:paraId="727AD09F" w14:textId="77777777" w:rsidR="0081654E" w:rsidRDefault="0081654E" w:rsidP="0081654E">
      <w:pPr>
        <w:pStyle w:val="HTMLconformatoprevio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rPr>
          <w:color w:val="E1DEDB"/>
          <w:sz w:val="21"/>
          <w:szCs w:val="21"/>
        </w:rPr>
      </w:pPr>
      <w:r>
        <w:rPr>
          <w:color w:val="E1DEDB"/>
          <w:sz w:val="21"/>
          <w:szCs w:val="21"/>
        </w:rPr>
        <w:t>│Marcos","edad":"19","identificador":"0611133598"}                     │</w:t>
      </w:r>
    </w:p>
    <w:p w14:paraId="6CA2494A" w14:textId="77777777" w:rsidR="0081654E" w:rsidRDefault="0081654E" w:rsidP="0081654E">
      <w:pPr>
        <w:pStyle w:val="HTMLconformatoprevio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rPr>
          <w:color w:val="E1DEDB"/>
          <w:sz w:val="21"/>
          <w:szCs w:val="21"/>
        </w:rPr>
      </w:pPr>
      <w:r>
        <w:rPr>
          <w:color w:val="E1DEDB"/>
          <w:sz w:val="21"/>
          <w:szCs w:val="21"/>
        </w:rPr>
        <w:t>├──────────────────────────────────────────────────────────────────────┤</w:t>
      </w:r>
    </w:p>
    <w:p w14:paraId="28E27A85" w14:textId="77777777" w:rsidR="0081654E" w:rsidRDefault="0081654E" w:rsidP="0081654E">
      <w:pPr>
        <w:pStyle w:val="HTMLconformatoprevio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rPr>
          <w:color w:val="E1DEDB"/>
          <w:sz w:val="21"/>
          <w:szCs w:val="21"/>
        </w:rPr>
      </w:pPr>
      <w:r>
        <w:rPr>
          <w:color w:val="E1DEDB"/>
          <w:sz w:val="21"/>
          <w:szCs w:val="21"/>
        </w:rPr>
        <w:t>│{"apellidos":"</w:t>
      </w:r>
      <w:proofErr w:type="spellStart"/>
      <w:r>
        <w:rPr>
          <w:color w:val="E1DEDB"/>
          <w:sz w:val="21"/>
          <w:szCs w:val="21"/>
        </w:rPr>
        <w:t>Sanchez</w:t>
      </w:r>
      <w:proofErr w:type="spellEnd"/>
      <w:r>
        <w:rPr>
          <w:color w:val="E1DEDB"/>
          <w:sz w:val="21"/>
          <w:szCs w:val="21"/>
        </w:rPr>
        <w:t xml:space="preserve"> Macia","correo":"rubensama2004@uma.es","nombre":│</w:t>
      </w:r>
    </w:p>
    <w:p w14:paraId="138303AE" w14:textId="77777777" w:rsidR="0081654E" w:rsidRDefault="0081654E" w:rsidP="0081654E">
      <w:pPr>
        <w:pStyle w:val="HTMLconformatoprevio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rPr>
          <w:color w:val="E1DEDB"/>
          <w:sz w:val="21"/>
          <w:szCs w:val="21"/>
        </w:rPr>
      </w:pPr>
      <w:r>
        <w:rPr>
          <w:color w:val="E1DEDB"/>
          <w:sz w:val="21"/>
          <w:szCs w:val="21"/>
        </w:rPr>
        <w:t>│"Ruben","edad":"19","identificador":"0611133597"}                     │</w:t>
      </w:r>
    </w:p>
    <w:p w14:paraId="2430E901" w14:textId="77777777" w:rsidR="0081654E" w:rsidRDefault="0081654E" w:rsidP="0081654E">
      <w:pPr>
        <w:pStyle w:val="HTMLconformatoprevio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rPr>
          <w:color w:val="E1DEDB"/>
          <w:sz w:val="21"/>
          <w:szCs w:val="21"/>
        </w:rPr>
      </w:pPr>
      <w:r>
        <w:rPr>
          <w:color w:val="E1DEDB"/>
          <w:sz w:val="21"/>
          <w:szCs w:val="21"/>
        </w:rPr>
        <w:t>└──────────────────────────────────────────────────────────────────────┘</w:t>
      </w:r>
    </w:p>
    <w:p w14:paraId="2EEAAC99" w14:textId="77777777" w:rsidR="001801D1" w:rsidRDefault="001801D1" w:rsidP="00846227">
      <w:pPr>
        <w:spacing w:after="200"/>
        <w:ind w:left="720"/>
        <w:rPr>
          <w:rFonts w:cstheme="minorHAnsi"/>
          <w:b w:val="0"/>
          <w:noProof/>
          <w:color w:val="auto"/>
          <w:sz w:val="22"/>
        </w:rPr>
      </w:pPr>
    </w:p>
    <w:p w14:paraId="33672EBB" w14:textId="4C5B6CE1" w:rsidR="00846227" w:rsidRDefault="005A7358" w:rsidP="005A7358">
      <w:pPr>
        <w:spacing w:after="200"/>
        <w:rPr>
          <w:rFonts w:cstheme="minorHAnsi"/>
          <w:b w:val="0"/>
          <w:noProof/>
          <w:color w:val="auto"/>
          <w:sz w:val="22"/>
        </w:rPr>
      </w:pPr>
      <w:r w:rsidRPr="005A7358">
        <w:rPr>
          <w:rFonts w:cstheme="minorHAnsi"/>
          <w:b w:val="0"/>
          <w:noProof/>
          <w:color w:val="auto"/>
          <w:sz w:val="22"/>
        </w:rPr>
        <w:drawing>
          <wp:inline distT="0" distB="0" distL="0" distR="0" wp14:anchorId="6A6CDD76" wp14:editId="6488DA4A">
            <wp:extent cx="5590095" cy="2442951"/>
            <wp:effectExtent l="0" t="0" r="0" b="0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0896" cy="245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F5A9" w14:textId="7BEFE2E5" w:rsidR="0037371F" w:rsidRDefault="001F0222" w:rsidP="0037371F">
      <w:pPr>
        <w:pStyle w:val="Prrafodelista"/>
        <w:numPr>
          <w:ilvl w:val="0"/>
          <w:numId w:val="21"/>
        </w:numPr>
        <w:spacing w:after="200"/>
        <w:rPr>
          <w:rFonts w:cstheme="minorHAnsi"/>
          <w:b w:val="0"/>
          <w:noProof/>
          <w:color w:val="auto"/>
          <w:sz w:val="22"/>
        </w:rPr>
      </w:pPr>
      <w:r>
        <w:rPr>
          <w:rFonts w:cstheme="minorHAnsi"/>
          <w:b w:val="0"/>
          <w:noProof/>
          <w:color w:val="auto"/>
          <w:sz w:val="22"/>
        </w:rPr>
        <w:lastRenderedPageBreak/>
        <w:t>Devolver</w:t>
      </w:r>
      <w:r w:rsidR="003D67D8">
        <w:rPr>
          <w:rFonts w:cstheme="minorHAnsi"/>
          <w:b w:val="0"/>
          <w:noProof/>
          <w:color w:val="auto"/>
          <w:sz w:val="22"/>
        </w:rPr>
        <w:t xml:space="preserve"> el nombre de</w:t>
      </w:r>
      <w:r>
        <w:rPr>
          <w:rFonts w:cstheme="minorHAnsi"/>
          <w:b w:val="0"/>
          <w:noProof/>
          <w:color w:val="auto"/>
          <w:sz w:val="22"/>
        </w:rPr>
        <w:t xml:space="preserve"> todos los profesores que imparten alguna asignatura y no son directore</w:t>
      </w:r>
      <w:r w:rsidR="002C4C62">
        <w:rPr>
          <w:rFonts w:cstheme="minorHAnsi"/>
          <w:b w:val="0"/>
          <w:noProof/>
          <w:color w:val="auto"/>
          <w:sz w:val="22"/>
        </w:rPr>
        <w:t>s</w:t>
      </w:r>
      <w:r>
        <w:rPr>
          <w:rFonts w:cstheme="minorHAnsi"/>
          <w:b w:val="0"/>
          <w:noProof/>
          <w:color w:val="auto"/>
          <w:sz w:val="22"/>
        </w:rPr>
        <w:t xml:space="preserve"> de ningún grado</w:t>
      </w:r>
    </w:p>
    <w:p w14:paraId="79FA6B6F" w14:textId="77777777" w:rsidR="00E51581" w:rsidRPr="00E51581" w:rsidRDefault="00E51581" w:rsidP="004154B6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noProof/>
          <w:color w:val="auto"/>
          <w:sz w:val="22"/>
          <w:lang w:val="en-US"/>
        </w:rPr>
      </w:pPr>
      <w:r w:rsidRPr="00E51581">
        <w:rPr>
          <w:rFonts w:cstheme="minorHAnsi"/>
          <w:b w:val="0"/>
          <w:noProof/>
          <w:color w:val="auto"/>
          <w:sz w:val="22"/>
          <w:lang w:val="en-US"/>
        </w:rPr>
        <w:t>MATCH (p:Persona)-[:IMPARTE]-&gt;(s:Asignatura)</w:t>
      </w:r>
    </w:p>
    <w:p w14:paraId="16F88BCB" w14:textId="77777777" w:rsidR="00E51581" w:rsidRPr="00E51581" w:rsidRDefault="00E51581" w:rsidP="004154B6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noProof/>
          <w:color w:val="auto"/>
          <w:sz w:val="22"/>
          <w:lang w:val="en-US"/>
        </w:rPr>
      </w:pPr>
      <w:r w:rsidRPr="00E51581">
        <w:rPr>
          <w:rFonts w:cstheme="minorHAnsi"/>
          <w:b w:val="0"/>
          <w:noProof/>
          <w:color w:val="auto"/>
          <w:sz w:val="22"/>
          <w:lang w:val="en-US"/>
        </w:rPr>
        <w:t>OPTIONAL MATCH (p)-[:DIRIGE]-&gt;(g:Grado)</w:t>
      </w:r>
    </w:p>
    <w:p w14:paraId="5817B7FF" w14:textId="77777777" w:rsidR="00E51581" w:rsidRPr="00E51581" w:rsidRDefault="00E51581" w:rsidP="004154B6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noProof/>
          <w:color w:val="auto"/>
          <w:sz w:val="22"/>
          <w:lang w:val="en-US"/>
        </w:rPr>
      </w:pPr>
      <w:r w:rsidRPr="00E51581">
        <w:rPr>
          <w:rFonts w:cstheme="minorHAnsi"/>
          <w:b w:val="0"/>
          <w:noProof/>
          <w:color w:val="auto"/>
          <w:sz w:val="22"/>
          <w:lang w:val="en-US"/>
        </w:rPr>
        <w:t>WITH p, COUNT(g) AS contador</w:t>
      </w:r>
    </w:p>
    <w:p w14:paraId="20FA95E5" w14:textId="77777777" w:rsidR="00E51581" w:rsidRPr="00E51581" w:rsidRDefault="00E51581" w:rsidP="004154B6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noProof/>
          <w:color w:val="auto"/>
          <w:sz w:val="22"/>
          <w:lang w:val="en-US"/>
        </w:rPr>
      </w:pPr>
      <w:r w:rsidRPr="00E51581">
        <w:rPr>
          <w:rFonts w:cstheme="minorHAnsi"/>
          <w:b w:val="0"/>
          <w:noProof/>
          <w:color w:val="auto"/>
          <w:sz w:val="22"/>
          <w:lang w:val="en-US"/>
        </w:rPr>
        <w:t>WHERE contador = 0</w:t>
      </w:r>
    </w:p>
    <w:p w14:paraId="48552704" w14:textId="01CC7BFF" w:rsidR="00E51581" w:rsidRPr="00E51581" w:rsidRDefault="00E51581" w:rsidP="004154B6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noProof/>
          <w:color w:val="auto"/>
          <w:sz w:val="22"/>
          <w:lang w:val="en-US"/>
        </w:rPr>
      </w:pPr>
      <w:r w:rsidRPr="00E51581">
        <w:rPr>
          <w:rFonts w:cstheme="minorHAnsi"/>
          <w:b w:val="0"/>
          <w:noProof/>
          <w:color w:val="auto"/>
          <w:sz w:val="22"/>
          <w:lang w:val="en-US"/>
        </w:rPr>
        <w:t xml:space="preserve">RETURN </w:t>
      </w:r>
      <w:r w:rsidR="00157F2C">
        <w:rPr>
          <w:rFonts w:cstheme="minorHAnsi"/>
          <w:b w:val="0"/>
          <w:noProof/>
          <w:color w:val="auto"/>
          <w:sz w:val="22"/>
          <w:lang w:val="en-US"/>
        </w:rPr>
        <w:t>p</w:t>
      </w:r>
    </w:p>
    <w:p w14:paraId="74C13FAB" w14:textId="25EA2098" w:rsidR="00965FF8" w:rsidRPr="00965FF8" w:rsidRDefault="00965FF8" w:rsidP="00965FF8">
      <w:pPr>
        <w:pStyle w:val="HTMLconformatoprevio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rPr>
          <w:color w:val="E1DEDB"/>
          <w:sz w:val="21"/>
          <w:szCs w:val="21"/>
          <w:lang w:val="en-US"/>
        </w:rPr>
      </w:pPr>
      <w:r w:rsidRPr="00965FF8">
        <w:rPr>
          <w:rFonts w:ascii="Arial" w:hAnsi="Arial" w:cs="Arial"/>
          <w:color w:val="E1DEDB"/>
          <w:sz w:val="21"/>
          <w:szCs w:val="21"/>
          <w:lang w:val="en-US"/>
        </w:rPr>
        <w:t>╒═══════════════════════════════════════════════════════════╕</w:t>
      </w:r>
    </w:p>
    <w:p w14:paraId="34B47131" w14:textId="77777777" w:rsidR="00965FF8" w:rsidRPr="00965FF8" w:rsidRDefault="00965FF8" w:rsidP="00965FF8">
      <w:pPr>
        <w:pStyle w:val="HTMLconformatoprevio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rPr>
          <w:color w:val="E1DEDB"/>
          <w:sz w:val="21"/>
          <w:szCs w:val="21"/>
          <w:lang w:val="en-US"/>
        </w:rPr>
      </w:pPr>
      <w:r w:rsidRPr="00965FF8">
        <w:rPr>
          <w:color w:val="E1DEDB"/>
          <w:sz w:val="21"/>
          <w:szCs w:val="21"/>
          <w:lang w:val="en-US"/>
        </w:rPr>
        <w:t>│"p"                                                                   │</w:t>
      </w:r>
    </w:p>
    <w:p w14:paraId="09673833" w14:textId="77777777" w:rsidR="00965FF8" w:rsidRPr="00965FF8" w:rsidRDefault="00965FF8" w:rsidP="00965FF8">
      <w:pPr>
        <w:pStyle w:val="HTMLconformatoprevio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rPr>
          <w:color w:val="E1DEDB"/>
          <w:sz w:val="21"/>
          <w:szCs w:val="21"/>
          <w:lang w:val="en-US"/>
        </w:rPr>
      </w:pPr>
      <w:r w:rsidRPr="00965FF8">
        <w:rPr>
          <w:color w:val="E1DEDB"/>
          <w:sz w:val="21"/>
          <w:szCs w:val="21"/>
          <w:lang w:val="en-US"/>
        </w:rPr>
        <w:t>╞══════════════════════════════════════════════════════════════════════╡</w:t>
      </w:r>
    </w:p>
    <w:p w14:paraId="57E3B65F" w14:textId="77777777" w:rsidR="00965FF8" w:rsidRPr="004478B6" w:rsidRDefault="00965FF8" w:rsidP="00965FF8">
      <w:pPr>
        <w:pStyle w:val="HTMLconformatoprevio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rPr>
          <w:color w:val="E1DEDB"/>
          <w:sz w:val="21"/>
          <w:szCs w:val="21"/>
        </w:rPr>
      </w:pPr>
      <w:proofErr w:type="gramStart"/>
      <w:r w:rsidRPr="004478B6">
        <w:rPr>
          <w:color w:val="E1DEDB"/>
          <w:sz w:val="21"/>
          <w:szCs w:val="21"/>
        </w:rPr>
        <w:t>│{</w:t>
      </w:r>
      <w:proofErr w:type="gramEnd"/>
      <w:r w:rsidRPr="004478B6">
        <w:rPr>
          <w:color w:val="E1DEDB"/>
          <w:sz w:val="21"/>
          <w:szCs w:val="21"/>
        </w:rPr>
        <w:t>"apellidos":"</w:t>
      </w:r>
      <w:proofErr w:type="spellStart"/>
      <w:r w:rsidRPr="004478B6">
        <w:rPr>
          <w:color w:val="E1DEDB"/>
          <w:sz w:val="21"/>
          <w:szCs w:val="21"/>
        </w:rPr>
        <w:t>Fernandez</w:t>
      </w:r>
      <w:proofErr w:type="spellEnd"/>
      <w:r w:rsidRPr="004478B6">
        <w:rPr>
          <w:color w:val="E1DEDB"/>
          <w:sz w:val="21"/>
          <w:szCs w:val="21"/>
        </w:rPr>
        <w:t xml:space="preserve"> </w:t>
      </w:r>
      <w:proofErr w:type="spellStart"/>
      <w:r w:rsidRPr="004478B6">
        <w:rPr>
          <w:color w:val="E1DEDB"/>
          <w:sz w:val="21"/>
          <w:szCs w:val="21"/>
        </w:rPr>
        <w:t>Alvarez</w:t>
      </w:r>
      <w:proofErr w:type="spellEnd"/>
      <w:r w:rsidRPr="004478B6">
        <w:rPr>
          <w:color w:val="E1DEDB"/>
          <w:sz w:val="21"/>
          <w:szCs w:val="21"/>
        </w:rPr>
        <w:t>","</w:t>
      </w:r>
      <w:proofErr w:type="spellStart"/>
      <w:r w:rsidRPr="004478B6">
        <w:rPr>
          <w:color w:val="E1DEDB"/>
          <w:sz w:val="21"/>
          <w:szCs w:val="21"/>
        </w:rPr>
        <w:t>correo":"alb@uniovi.es","nombre":"Al</w:t>
      </w:r>
      <w:proofErr w:type="spellEnd"/>
      <w:r w:rsidRPr="004478B6">
        <w:rPr>
          <w:color w:val="E1DEDB"/>
          <w:sz w:val="21"/>
          <w:szCs w:val="21"/>
        </w:rPr>
        <w:t>│</w:t>
      </w:r>
    </w:p>
    <w:p w14:paraId="55D83D0B" w14:textId="77777777" w:rsidR="00965FF8" w:rsidRDefault="00965FF8" w:rsidP="00965FF8">
      <w:pPr>
        <w:pStyle w:val="HTMLconformatoprevio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rPr>
          <w:color w:val="E1DEDB"/>
          <w:sz w:val="21"/>
          <w:szCs w:val="21"/>
        </w:rPr>
      </w:pPr>
      <w:r>
        <w:rPr>
          <w:color w:val="E1DEDB"/>
          <w:sz w:val="21"/>
          <w:szCs w:val="21"/>
        </w:rPr>
        <w:t>│</w:t>
      </w:r>
      <w:proofErr w:type="spellStart"/>
      <w:r>
        <w:rPr>
          <w:color w:val="E1DEDB"/>
          <w:sz w:val="21"/>
          <w:szCs w:val="21"/>
        </w:rPr>
        <w:t>berto</w:t>
      </w:r>
      <w:proofErr w:type="spellEnd"/>
      <w:r>
        <w:rPr>
          <w:color w:val="E1DEDB"/>
          <w:sz w:val="21"/>
          <w:szCs w:val="21"/>
        </w:rPr>
        <w:t xml:space="preserve"> Manuel","edad":"42","identificador":"alb"}                      │</w:t>
      </w:r>
    </w:p>
    <w:p w14:paraId="63AAA35D" w14:textId="77777777" w:rsidR="00965FF8" w:rsidRDefault="00965FF8" w:rsidP="00965FF8">
      <w:pPr>
        <w:pStyle w:val="HTMLconformatoprevio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rPr>
          <w:color w:val="E1DEDB"/>
          <w:sz w:val="21"/>
          <w:szCs w:val="21"/>
        </w:rPr>
      </w:pPr>
      <w:r>
        <w:rPr>
          <w:color w:val="E1DEDB"/>
          <w:sz w:val="21"/>
          <w:szCs w:val="21"/>
        </w:rPr>
        <w:t>├──────────────────────────────────────────────────────────────────────┤</w:t>
      </w:r>
    </w:p>
    <w:p w14:paraId="244A14DB" w14:textId="77777777" w:rsidR="00965FF8" w:rsidRDefault="00965FF8" w:rsidP="00965FF8">
      <w:pPr>
        <w:pStyle w:val="HTMLconformatoprevio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rPr>
          <w:color w:val="E1DEDB"/>
          <w:sz w:val="21"/>
          <w:szCs w:val="21"/>
        </w:rPr>
      </w:pPr>
      <w:r>
        <w:rPr>
          <w:color w:val="E1DEDB"/>
          <w:sz w:val="21"/>
          <w:szCs w:val="21"/>
        </w:rPr>
        <w:t>│{"apellidos":"</w:t>
      </w:r>
      <w:proofErr w:type="spellStart"/>
      <w:r>
        <w:rPr>
          <w:color w:val="E1DEDB"/>
          <w:sz w:val="21"/>
          <w:szCs w:val="21"/>
        </w:rPr>
        <w:t>Garcia</w:t>
      </w:r>
      <w:proofErr w:type="spellEnd"/>
      <w:r>
        <w:rPr>
          <w:color w:val="E1DEDB"/>
          <w:sz w:val="21"/>
          <w:szCs w:val="21"/>
        </w:rPr>
        <w:t xml:space="preserve"> </w:t>
      </w:r>
      <w:proofErr w:type="spellStart"/>
      <w:r>
        <w:rPr>
          <w:color w:val="E1DEDB"/>
          <w:sz w:val="21"/>
          <w:szCs w:val="21"/>
        </w:rPr>
        <w:t>Gonzalez","correo":"garciaenol@uniovi.es","nombre</w:t>
      </w:r>
      <w:proofErr w:type="spellEnd"/>
      <w:r>
        <w:rPr>
          <w:color w:val="E1DEDB"/>
          <w:sz w:val="21"/>
          <w:szCs w:val="21"/>
        </w:rPr>
        <w:t>│</w:t>
      </w:r>
    </w:p>
    <w:p w14:paraId="490EE8E1" w14:textId="77777777" w:rsidR="00965FF8" w:rsidRDefault="00965FF8" w:rsidP="00965FF8">
      <w:pPr>
        <w:pStyle w:val="HTMLconformatoprevio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rPr>
          <w:color w:val="E1DEDB"/>
          <w:sz w:val="21"/>
          <w:szCs w:val="21"/>
        </w:rPr>
      </w:pPr>
      <w:r>
        <w:rPr>
          <w:color w:val="E1DEDB"/>
          <w:sz w:val="21"/>
          <w:szCs w:val="21"/>
        </w:rPr>
        <w:t>│":"Enol","edad":"25","identificador":"enol"}                          │</w:t>
      </w:r>
    </w:p>
    <w:p w14:paraId="5C08D8FA" w14:textId="77777777" w:rsidR="00965FF8" w:rsidRDefault="00965FF8" w:rsidP="00965FF8">
      <w:pPr>
        <w:pStyle w:val="HTMLconformatoprevio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rPr>
          <w:color w:val="E1DEDB"/>
          <w:sz w:val="21"/>
          <w:szCs w:val="21"/>
        </w:rPr>
      </w:pPr>
      <w:r>
        <w:rPr>
          <w:color w:val="E1DEDB"/>
          <w:sz w:val="21"/>
          <w:szCs w:val="21"/>
        </w:rPr>
        <w:t>├──────────────────────────────────────────────────────────────────────┤</w:t>
      </w:r>
    </w:p>
    <w:p w14:paraId="5A78D579" w14:textId="77777777" w:rsidR="00965FF8" w:rsidRDefault="00965FF8" w:rsidP="00965FF8">
      <w:pPr>
        <w:pStyle w:val="HTMLconformatoprevio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rPr>
          <w:color w:val="E1DEDB"/>
          <w:sz w:val="21"/>
          <w:szCs w:val="21"/>
        </w:rPr>
      </w:pPr>
      <w:r>
        <w:rPr>
          <w:color w:val="E1DEDB"/>
          <w:sz w:val="21"/>
          <w:szCs w:val="21"/>
        </w:rPr>
        <w:t>│{"apellidos":"</w:t>
      </w:r>
      <w:proofErr w:type="spellStart"/>
      <w:r>
        <w:rPr>
          <w:color w:val="E1DEDB"/>
          <w:sz w:val="21"/>
          <w:szCs w:val="21"/>
        </w:rPr>
        <w:t>Fernandez</w:t>
      </w:r>
      <w:proofErr w:type="spellEnd"/>
      <w:r>
        <w:rPr>
          <w:color w:val="E1DEDB"/>
          <w:sz w:val="21"/>
          <w:szCs w:val="21"/>
        </w:rPr>
        <w:t xml:space="preserve"> </w:t>
      </w:r>
      <w:proofErr w:type="spellStart"/>
      <w:r>
        <w:rPr>
          <w:color w:val="E1DEDB"/>
          <w:sz w:val="21"/>
          <w:szCs w:val="21"/>
        </w:rPr>
        <w:t>Fernandez</w:t>
      </w:r>
      <w:proofErr w:type="spellEnd"/>
      <w:r>
        <w:rPr>
          <w:color w:val="E1DEDB"/>
          <w:sz w:val="21"/>
          <w:szCs w:val="21"/>
        </w:rPr>
        <w:t>","</w:t>
      </w:r>
      <w:proofErr w:type="spellStart"/>
      <w:r>
        <w:rPr>
          <w:color w:val="E1DEDB"/>
          <w:sz w:val="21"/>
          <w:szCs w:val="21"/>
        </w:rPr>
        <w:t>correo":"jose@uma.es","nombre":"Jo</w:t>
      </w:r>
      <w:proofErr w:type="spellEnd"/>
      <w:r>
        <w:rPr>
          <w:color w:val="E1DEDB"/>
          <w:sz w:val="21"/>
          <w:szCs w:val="21"/>
        </w:rPr>
        <w:t>│</w:t>
      </w:r>
    </w:p>
    <w:p w14:paraId="68A256F3" w14:textId="77777777" w:rsidR="00965FF8" w:rsidRDefault="00965FF8" w:rsidP="00965FF8">
      <w:pPr>
        <w:pStyle w:val="HTMLconformatoprevio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rPr>
          <w:color w:val="E1DEDB"/>
          <w:sz w:val="21"/>
          <w:szCs w:val="21"/>
        </w:rPr>
      </w:pPr>
      <w:r>
        <w:rPr>
          <w:color w:val="E1DEDB"/>
          <w:sz w:val="21"/>
          <w:szCs w:val="21"/>
        </w:rPr>
        <w:t>│se","edad":"58","identificador":"jose"}                               │</w:t>
      </w:r>
    </w:p>
    <w:p w14:paraId="36EE99DF" w14:textId="77777777" w:rsidR="00965FF8" w:rsidRDefault="00965FF8" w:rsidP="00965FF8">
      <w:pPr>
        <w:pStyle w:val="HTMLconformatoprevio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32627"/>
        <w:rPr>
          <w:color w:val="E1DEDB"/>
          <w:sz w:val="21"/>
          <w:szCs w:val="21"/>
        </w:rPr>
      </w:pPr>
      <w:r>
        <w:rPr>
          <w:color w:val="E1DEDB"/>
          <w:sz w:val="21"/>
          <w:szCs w:val="21"/>
        </w:rPr>
        <w:t>└──────────────────────────────────────────────────────────────────────┘</w:t>
      </w:r>
    </w:p>
    <w:p w14:paraId="760422E7" w14:textId="648682DA" w:rsidR="00276F2B" w:rsidRDefault="004154B6" w:rsidP="004154B6">
      <w:pPr>
        <w:spacing w:after="200"/>
        <w:rPr>
          <w:rFonts w:cstheme="minorHAnsi"/>
          <w:b w:val="0"/>
          <w:color w:val="auto"/>
          <w:sz w:val="22"/>
        </w:rPr>
      </w:pPr>
      <w:r w:rsidRPr="004154B6">
        <w:rPr>
          <w:rFonts w:cstheme="minorHAnsi"/>
          <w:b w:val="0"/>
          <w:noProof/>
          <w:color w:val="auto"/>
          <w:sz w:val="22"/>
        </w:rPr>
        <w:drawing>
          <wp:inline distT="0" distB="0" distL="0" distR="0" wp14:anchorId="694BD383" wp14:editId="65838990">
            <wp:extent cx="5651583" cy="2469822"/>
            <wp:effectExtent l="0" t="0" r="0" b="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6502" cy="248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14B8" w14:textId="23C1DBA6" w:rsidR="00276F2B" w:rsidRDefault="00276F2B" w:rsidP="00276F2B">
      <w:pPr>
        <w:pStyle w:val="Prrafodelista"/>
        <w:numPr>
          <w:ilvl w:val="0"/>
          <w:numId w:val="19"/>
        </w:numPr>
        <w:spacing w:after="200"/>
        <w:rPr>
          <w:rFonts w:cstheme="minorHAnsi"/>
          <w:b w:val="0"/>
          <w:noProof/>
          <w:color w:val="auto"/>
          <w:sz w:val="22"/>
        </w:rPr>
      </w:pPr>
      <w:r>
        <w:rPr>
          <w:rFonts w:cstheme="minorHAnsi"/>
          <w:b w:val="0"/>
          <w:noProof/>
          <w:color w:val="auto"/>
          <w:sz w:val="22"/>
        </w:rPr>
        <w:t>Avanzadas</w:t>
      </w:r>
    </w:p>
    <w:p w14:paraId="26051C1C" w14:textId="57E4B321" w:rsidR="00276F2B" w:rsidRDefault="00B744E0" w:rsidP="00276F2B">
      <w:pPr>
        <w:pStyle w:val="Prrafodelista"/>
        <w:numPr>
          <w:ilvl w:val="0"/>
          <w:numId w:val="24"/>
        </w:numPr>
        <w:spacing w:after="200"/>
        <w:rPr>
          <w:rFonts w:cstheme="minorHAnsi"/>
          <w:b w:val="0"/>
          <w:bCs/>
          <w:color w:val="auto"/>
          <w:sz w:val="22"/>
        </w:rPr>
      </w:pPr>
      <w:r w:rsidRPr="00B744E0">
        <w:rPr>
          <w:rFonts w:cstheme="minorHAnsi"/>
          <w:b w:val="0"/>
          <w:bCs/>
          <w:noProof/>
          <w:color w:val="auto"/>
          <w:sz w:val="22"/>
        </w:rPr>
        <w:lastRenderedPageBreak/>
        <w:t>Devolver</w:t>
      </w:r>
      <w:r w:rsidR="004E6A94">
        <w:rPr>
          <w:rFonts w:cstheme="minorHAnsi"/>
          <w:b w:val="0"/>
          <w:bCs/>
          <w:noProof/>
          <w:color w:val="auto"/>
          <w:sz w:val="22"/>
        </w:rPr>
        <w:t xml:space="preserve"> el nombre de</w:t>
      </w:r>
      <w:r w:rsidRPr="00B744E0">
        <w:rPr>
          <w:rFonts w:cstheme="minorHAnsi"/>
          <w:b w:val="0"/>
          <w:bCs/>
          <w:noProof/>
          <w:color w:val="auto"/>
          <w:sz w:val="22"/>
        </w:rPr>
        <w:t xml:space="preserve"> los grados cuyo director tiene exactamente 40 años y además dicho grado contiene asignaturas de la rama de ingenieria</w:t>
      </w:r>
    </w:p>
    <w:p w14:paraId="576DF826" w14:textId="77777777" w:rsidR="00261394" w:rsidRDefault="00261394" w:rsidP="00261394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noProof/>
          <w:color w:val="auto"/>
          <w:sz w:val="22"/>
          <w:lang w:val="en-US"/>
        </w:rPr>
      </w:pPr>
      <w:r>
        <w:rPr>
          <w:rFonts w:cstheme="minorHAnsi"/>
          <w:b w:val="0"/>
          <w:bCs/>
          <w:noProof/>
          <w:color w:val="auto"/>
          <w:sz w:val="22"/>
          <w:lang w:val="en-US"/>
        </w:rPr>
        <w:t>MATCH</w:t>
      </w:r>
      <w:r w:rsidR="00183695" w:rsidRPr="00261394">
        <w:rPr>
          <w:rFonts w:cstheme="minorHAnsi"/>
          <w:b w:val="0"/>
          <w:color w:val="auto"/>
          <w:sz w:val="22"/>
          <w:lang w:val="en-US"/>
        </w:rPr>
        <w:t xml:space="preserve"> (</w:t>
      </w:r>
      <w:proofErr w:type="spellStart"/>
      <w:proofErr w:type="gramStart"/>
      <w:r w:rsidR="00183695" w:rsidRPr="00261394">
        <w:rPr>
          <w:rFonts w:cstheme="minorHAnsi"/>
          <w:b w:val="0"/>
          <w:color w:val="auto"/>
          <w:sz w:val="22"/>
          <w:lang w:val="en-US"/>
        </w:rPr>
        <w:t>g:Grado</w:t>
      </w:r>
      <w:proofErr w:type="spellEnd"/>
      <w:proofErr w:type="gramEnd"/>
      <w:r w:rsidR="00183695" w:rsidRPr="00261394">
        <w:rPr>
          <w:rFonts w:cstheme="minorHAnsi"/>
          <w:b w:val="0"/>
          <w:color w:val="auto"/>
          <w:sz w:val="22"/>
          <w:lang w:val="en-US"/>
        </w:rPr>
        <w:t xml:space="preserve">) </w:t>
      </w:r>
    </w:p>
    <w:p w14:paraId="30D5A31F" w14:textId="77777777" w:rsidR="00261394" w:rsidRDefault="00261394" w:rsidP="00261394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noProof/>
          <w:color w:val="auto"/>
          <w:sz w:val="22"/>
          <w:lang w:val="en-US"/>
        </w:rPr>
      </w:pPr>
      <w:r>
        <w:rPr>
          <w:rFonts w:cstheme="minorHAnsi"/>
          <w:b w:val="0"/>
          <w:bCs/>
          <w:noProof/>
          <w:color w:val="auto"/>
          <w:sz w:val="22"/>
          <w:lang w:val="en-US"/>
        </w:rPr>
        <w:t>WHERE</w:t>
      </w:r>
      <w:r w:rsidR="00183695" w:rsidRPr="00261394">
        <w:rPr>
          <w:rFonts w:cstheme="minorHAnsi"/>
          <w:b w:val="0"/>
          <w:color w:val="auto"/>
          <w:sz w:val="22"/>
          <w:lang w:val="en-US"/>
        </w:rPr>
        <w:t xml:space="preserve"> </w:t>
      </w:r>
      <w:proofErr w:type="gramStart"/>
      <w:r w:rsidR="00183695" w:rsidRPr="00261394">
        <w:rPr>
          <w:rFonts w:cstheme="minorHAnsi"/>
          <w:b w:val="0"/>
          <w:color w:val="auto"/>
          <w:sz w:val="22"/>
          <w:lang w:val="en-US"/>
        </w:rPr>
        <w:t>EXISTS{</w:t>
      </w:r>
      <w:proofErr w:type="gramEnd"/>
      <w:r w:rsidR="00183695" w:rsidRPr="00261394">
        <w:rPr>
          <w:rFonts w:cstheme="minorHAnsi"/>
          <w:b w:val="0"/>
          <w:color w:val="auto"/>
          <w:sz w:val="22"/>
          <w:lang w:val="en-US"/>
        </w:rPr>
        <w:t xml:space="preserve"> </w:t>
      </w:r>
    </w:p>
    <w:p w14:paraId="0EDFA386" w14:textId="77777777" w:rsidR="00070337" w:rsidRPr="00070337" w:rsidRDefault="00070337" w:rsidP="00070337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noProof/>
          <w:color w:val="auto"/>
          <w:sz w:val="22"/>
          <w:lang w:val="en-US"/>
        </w:rPr>
      </w:pPr>
      <w:r w:rsidRPr="00070337">
        <w:rPr>
          <w:rFonts w:cstheme="minorHAnsi"/>
          <w:b w:val="0"/>
          <w:bCs/>
          <w:noProof/>
          <w:color w:val="auto"/>
          <w:sz w:val="22"/>
          <w:lang w:val="en-US"/>
        </w:rPr>
        <w:t xml:space="preserve">    MATCH (g)&lt;-[:DIRIGE]-(p:Persona) </w:t>
      </w:r>
    </w:p>
    <w:p w14:paraId="3490F531" w14:textId="4758F563" w:rsidR="00070337" w:rsidRPr="00070337" w:rsidRDefault="00070337" w:rsidP="00070337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noProof/>
          <w:color w:val="auto"/>
          <w:sz w:val="22"/>
          <w:lang w:val="en-US"/>
        </w:rPr>
      </w:pPr>
      <w:r w:rsidRPr="00070337">
        <w:rPr>
          <w:rFonts w:cstheme="minorHAnsi"/>
          <w:b w:val="0"/>
          <w:bCs/>
          <w:noProof/>
          <w:color w:val="auto"/>
          <w:sz w:val="22"/>
          <w:lang w:val="en-US"/>
        </w:rPr>
        <w:t xml:space="preserve">    WHERE p.edad=40 AND EXISTS { </w:t>
      </w:r>
    </w:p>
    <w:p w14:paraId="381B2467" w14:textId="77777777" w:rsidR="00070337" w:rsidRPr="00070337" w:rsidRDefault="00070337" w:rsidP="00070337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noProof/>
          <w:color w:val="auto"/>
          <w:sz w:val="22"/>
          <w:lang w:val="en-US"/>
        </w:rPr>
      </w:pPr>
      <w:r w:rsidRPr="00070337">
        <w:rPr>
          <w:rFonts w:cstheme="minorHAnsi"/>
          <w:b w:val="0"/>
          <w:bCs/>
          <w:noProof/>
          <w:color w:val="auto"/>
          <w:sz w:val="22"/>
          <w:lang w:val="en-US"/>
        </w:rPr>
        <w:t xml:space="preserve">        MATCH (g)-[:CONTIENE]-&gt;(a:Asignatura) </w:t>
      </w:r>
    </w:p>
    <w:p w14:paraId="045067D3" w14:textId="77777777" w:rsidR="00070337" w:rsidRPr="00070337" w:rsidRDefault="00070337" w:rsidP="00070337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noProof/>
          <w:color w:val="auto"/>
          <w:sz w:val="22"/>
          <w:lang w:val="en-US"/>
        </w:rPr>
      </w:pPr>
      <w:r w:rsidRPr="00070337">
        <w:rPr>
          <w:rFonts w:cstheme="minorHAnsi"/>
          <w:b w:val="0"/>
          <w:bCs/>
          <w:noProof/>
          <w:color w:val="auto"/>
          <w:sz w:val="22"/>
          <w:lang w:val="en-US"/>
        </w:rPr>
        <w:t xml:space="preserve">        where a.rama="Ingenieria" </w:t>
      </w:r>
    </w:p>
    <w:p w14:paraId="1BABCC6A" w14:textId="77777777" w:rsidR="00070337" w:rsidRPr="00070337" w:rsidRDefault="00070337" w:rsidP="00070337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noProof/>
          <w:color w:val="auto"/>
          <w:sz w:val="22"/>
          <w:lang w:val="en-US"/>
        </w:rPr>
      </w:pPr>
      <w:r w:rsidRPr="00070337">
        <w:rPr>
          <w:rFonts w:cstheme="minorHAnsi"/>
          <w:b w:val="0"/>
          <w:bCs/>
          <w:noProof/>
          <w:color w:val="auto"/>
          <w:sz w:val="22"/>
          <w:lang w:val="en-US"/>
        </w:rPr>
        <w:t xml:space="preserve">    }</w:t>
      </w:r>
    </w:p>
    <w:p w14:paraId="28CDD248" w14:textId="77777777" w:rsidR="007A0B3B" w:rsidRDefault="00070337" w:rsidP="00070337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noProof/>
          <w:color w:val="auto"/>
          <w:sz w:val="22"/>
          <w:lang w:val="en-US"/>
        </w:rPr>
      </w:pPr>
      <w:r w:rsidRPr="00070337">
        <w:rPr>
          <w:rFonts w:cstheme="minorHAnsi"/>
          <w:b w:val="0"/>
          <w:bCs/>
          <w:noProof/>
          <w:color w:val="auto"/>
          <w:sz w:val="22"/>
          <w:lang w:val="en-US"/>
        </w:rPr>
        <w:t>}</w:t>
      </w:r>
      <w:r w:rsidR="00183695" w:rsidRPr="00261394">
        <w:rPr>
          <w:rFonts w:cstheme="minorHAnsi"/>
          <w:b w:val="0"/>
          <w:color w:val="auto"/>
          <w:sz w:val="22"/>
          <w:lang w:val="en-US"/>
        </w:rPr>
        <w:t xml:space="preserve"> </w:t>
      </w:r>
    </w:p>
    <w:p w14:paraId="21040A17" w14:textId="7B08CA7A" w:rsidR="000770E2" w:rsidRDefault="007A0B3B" w:rsidP="00070337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US"/>
        </w:rPr>
      </w:pPr>
      <w:proofErr w:type="gramStart"/>
      <w:r>
        <w:rPr>
          <w:rFonts w:cstheme="minorHAnsi"/>
          <w:b w:val="0"/>
          <w:bCs/>
          <w:noProof/>
          <w:color w:val="auto"/>
          <w:sz w:val="22"/>
          <w:lang w:val="en-US"/>
        </w:rPr>
        <w:t xml:space="preserve">RETURN </w:t>
      </w:r>
      <w:r w:rsidR="00183695" w:rsidRPr="00261394">
        <w:rPr>
          <w:rFonts w:cstheme="minorHAnsi"/>
          <w:b w:val="0"/>
          <w:color w:val="auto"/>
          <w:sz w:val="22"/>
          <w:lang w:val="en-US"/>
        </w:rPr>
        <w:t xml:space="preserve"> g</w:t>
      </w:r>
      <w:proofErr w:type="gramEnd"/>
    </w:p>
    <w:p w14:paraId="7E7DB0AC" w14:textId="49D34946" w:rsidR="00046C04" w:rsidRPr="00046C04" w:rsidRDefault="00046C04" w:rsidP="00046C04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92C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 w:val="0"/>
          <w:color w:val="F4F4F4"/>
          <w:sz w:val="21"/>
          <w:szCs w:val="21"/>
          <w:lang w:val="en-US" w:eastAsia="es-ES"/>
        </w:rPr>
      </w:pPr>
      <w:r w:rsidRPr="00046C04">
        <w:rPr>
          <w:rFonts w:ascii="Arial" w:eastAsia="Times New Roman" w:hAnsi="Arial" w:cs="Arial"/>
          <w:b w:val="0"/>
          <w:color w:val="F4F4F4"/>
          <w:sz w:val="21"/>
          <w:szCs w:val="21"/>
          <w:lang w:val="en-US" w:eastAsia="es-ES"/>
        </w:rPr>
        <w:t>╒═══════════════════════════════════════════════════════════╕</w:t>
      </w:r>
    </w:p>
    <w:p w14:paraId="36EFC1DA" w14:textId="77777777" w:rsidR="00046C04" w:rsidRPr="00046C04" w:rsidRDefault="00046C04" w:rsidP="00046C04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92C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 w:val="0"/>
          <w:color w:val="F4F4F4"/>
          <w:sz w:val="21"/>
          <w:szCs w:val="21"/>
          <w:lang w:val="en-US" w:eastAsia="es-ES"/>
        </w:rPr>
      </w:pPr>
      <w:r w:rsidRPr="00046C04">
        <w:rPr>
          <w:rFonts w:ascii="Courier New" w:eastAsia="Times New Roman" w:hAnsi="Courier New" w:cs="Courier New"/>
          <w:b w:val="0"/>
          <w:color w:val="F4F4F4"/>
          <w:sz w:val="21"/>
          <w:szCs w:val="21"/>
          <w:lang w:val="en-US" w:eastAsia="es-ES"/>
        </w:rPr>
        <w:t>│"g"                                                                   │</w:t>
      </w:r>
    </w:p>
    <w:p w14:paraId="26EC9C57" w14:textId="77777777" w:rsidR="00046C04" w:rsidRPr="00046C04" w:rsidRDefault="00046C04" w:rsidP="00046C04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92C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 w:val="0"/>
          <w:color w:val="F4F4F4"/>
          <w:sz w:val="21"/>
          <w:szCs w:val="21"/>
          <w:lang w:val="en-US" w:eastAsia="es-ES"/>
        </w:rPr>
      </w:pPr>
      <w:r w:rsidRPr="00046C04">
        <w:rPr>
          <w:rFonts w:ascii="Courier New" w:eastAsia="Times New Roman" w:hAnsi="Courier New" w:cs="Courier New"/>
          <w:b w:val="0"/>
          <w:color w:val="F4F4F4"/>
          <w:sz w:val="21"/>
          <w:szCs w:val="21"/>
          <w:lang w:val="en-US" w:eastAsia="es-ES"/>
        </w:rPr>
        <w:t>╞══════════════════════════════════════════════════════════════════════╡</w:t>
      </w:r>
    </w:p>
    <w:p w14:paraId="5E368EC5" w14:textId="77777777" w:rsidR="00046C04" w:rsidRPr="004478B6" w:rsidRDefault="00046C04" w:rsidP="00046C04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92C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 w:val="0"/>
          <w:color w:val="F4F4F4"/>
          <w:sz w:val="21"/>
          <w:szCs w:val="21"/>
          <w:lang w:eastAsia="es-ES"/>
        </w:rPr>
      </w:pPr>
      <w:proofErr w:type="gramStart"/>
      <w:r w:rsidRPr="004478B6">
        <w:rPr>
          <w:rFonts w:ascii="Courier New" w:eastAsia="Times New Roman" w:hAnsi="Courier New" w:cs="Courier New"/>
          <w:b w:val="0"/>
          <w:color w:val="F4F4F4"/>
          <w:sz w:val="21"/>
          <w:szCs w:val="21"/>
          <w:lang w:eastAsia="es-ES"/>
        </w:rPr>
        <w:t>│{</w:t>
      </w:r>
      <w:proofErr w:type="gramEnd"/>
      <w:r w:rsidRPr="004478B6">
        <w:rPr>
          <w:rFonts w:ascii="Courier New" w:eastAsia="Times New Roman" w:hAnsi="Courier New" w:cs="Courier New"/>
          <w:b w:val="0"/>
          <w:color w:val="F4F4F4"/>
          <w:sz w:val="21"/>
          <w:szCs w:val="21"/>
          <w:lang w:eastAsia="es-ES"/>
        </w:rPr>
        <w:t>"localizacion":"Oviedo","nombre":"</w:t>
      </w:r>
      <w:proofErr w:type="spellStart"/>
      <w:r w:rsidRPr="004478B6">
        <w:rPr>
          <w:rFonts w:ascii="Courier New" w:eastAsia="Times New Roman" w:hAnsi="Courier New" w:cs="Courier New"/>
          <w:b w:val="0"/>
          <w:color w:val="F4F4F4"/>
          <w:sz w:val="21"/>
          <w:szCs w:val="21"/>
          <w:lang w:eastAsia="es-ES"/>
        </w:rPr>
        <w:t>Ingenieria</w:t>
      </w:r>
      <w:proofErr w:type="spellEnd"/>
      <w:r w:rsidRPr="004478B6">
        <w:rPr>
          <w:rFonts w:ascii="Courier New" w:eastAsia="Times New Roman" w:hAnsi="Courier New" w:cs="Courier New"/>
          <w:b w:val="0"/>
          <w:color w:val="F4F4F4"/>
          <w:sz w:val="21"/>
          <w:szCs w:val="21"/>
          <w:lang w:eastAsia="es-ES"/>
        </w:rPr>
        <w:t xml:space="preserve"> del </w:t>
      </w:r>
      <w:proofErr w:type="spellStart"/>
      <w:r w:rsidRPr="004478B6">
        <w:rPr>
          <w:rFonts w:ascii="Courier New" w:eastAsia="Times New Roman" w:hAnsi="Courier New" w:cs="Courier New"/>
          <w:b w:val="0"/>
          <w:color w:val="F4F4F4"/>
          <w:sz w:val="21"/>
          <w:szCs w:val="21"/>
          <w:lang w:eastAsia="es-ES"/>
        </w:rPr>
        <w:t>software","facultad</w:t>
      </w:r>
      <w:proofErr w:type="spellEnd"/>
      <w:r w:rsidRPr="004478B6">
        <w:rPr>
          <w:rFonts w:ascii="Courier New" w:eastAsia="Times New Roman" w:hAnsi="Courier New" w:cs="Courier New"/>
          <w:b w:val="0"/>
          <w:color w:val="F4F4F4"/>
          <w:sz w:val="21"/>
          <w:szCs w:val="21"/>
          <w:lang w:eastAsia="es-ES"/>
        </w:rPr>
        <w:t>"│</w:t>
      </w:r>
    </w:p>
    <w:p w14:paraId="6E0FFB3F" w14:textId="77777777" w:rsidR="00046C04" w:rsidRPr="00046C04" w:rsidRDefault="00046C04" w:rsidP="00046C04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92C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 w:val="0"/>
          <w:color w:val="F4F4F4"/>
          <w:sz w:val="21"/>
          <w:szCs w:val="21"/>
          <w:lang w:val="en-US" w:eastAsia="es-ES"/>
        </w:rPr>
      </w:pPr>
      <w:r w:rsidRPr="00046C04">
        <w:rPr>
          <w:rFonts w:ascii="Courier New" w:eastAsia="Times New Roman" w:hAnsi="Courier New" w:cs="Courier New"/>
          <w:b w:val="0"/>
          <w:color w:val="F4F4F4"/>
          <w:sz w:val="21"/>
          <w:szCs w:val="21"/>
          <w:lang w:val="en-US" w:eastAsia="es-ES"/>
        </w:rPr>
        <w:t xml:space="preserve">│:"Escuela de </w:t>
      </w:r>
      <w:proofErr w:type="spellStart"/>
      <w:r w:rsidRPr="00046C04">
        <w:rPr>
          <w:rFonts w:ascii="Courier New" w:eastAsia="Times New Roman" w:hAnsi="Courier New" w:cs="Courier New"/>
          <w:b w:val="0"/>
          <w:color w:val="F4F4F4"/>
          <w:sz w:val="21"/>
          <w:szCs w:val="21"/>
          <w:lang w:val="en-US" w:eastAsia="es-ES"/>
        </w:rPr>
        <w:t>Ingenieria</w:t>
      </w:r>
      <w:proofErr w:type="spellEnd"/>
      <w:r w:rsidRPr="00046C04">
        <w:rPr>
          <w:rFonts w:ascii="Courier New" w:eastAsia="Times New Roman" w:hAnsi="Courier New" w:cs="Courier New"/>
          <w:b w:val="0"/>
          <w:color w:val="F4F4F4"/>
          <w:sz w:val="21"/>
          <w:szCs w:val="21"/>
          <w:lang w:val="en-US" w:eastAsia="es-ES"/>
        </w:rPr>
        <w:t xml:space="preserve"> Informatica</w:t>
      </w:r>
      <w:proofErr w:type="gramStart"/>
      <w:r w:rsidRPr="00046C04">
        <w:rPr>
          <w:rFonts w:ascii="Courier New" w:eastAsia="Times New Roman" w:hAnsi="Courier New" w:cs="Courier New"/>
          <w:b w:val="0"/>
          <w:color w:val="F4F4F4"/>
          <w:sz w:val="21"/>
          <w:szCs w:val="21"/>
          <w:lang w:val="en-US" w:eastAsia="es-ES"/>
        </w:rPr>
        <w:t xml:space="preserve">"}   </w:t>
      </w:r>
      <w:proofErr w:type="gramEnd"/>
      <w:r w:rsidRPr="00046C04">
        <w:rPr>
          <w:rFonts w:ascii="Courier New" w:eastAsia="Times New Roman" w:hAnsi="Courier New" w:cs="Courier New"/>
          <w:b w:val="0"/>
          <w:color w:val="F4F4F4"/>
          <w:sz w:val="21"/>
          <w:szCs w:val="21"/>
          <w:lang w:val="en-US" w:eastAsia="es-ES"/>
        </w:rPr>
        <w:t xml:space="preserve">                              │</w:t>
      </w:r>
    </w:p>
    <w:p w14:paraId="76269E5D" w14:textId="77777777" w:rsidR="00046C04" w:rsidRPr="00046C04" w:rsidRDefault="00046C04" w:rsidP="00046C04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92C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 w:val="0"/>
          <w:color w:val="F4F4F4"/>
          <w:sz w:val="21"/>
          <w:szCs w:val="21"/>
          <w:lang w:val="en-US" w:eastAsia="es-ES"/>
        </w:rPr>
      </w:pPr>
      <w:r w:rsidRPr="00046C04">
        <w:rPr>
          <w:rFonts w:ascii="Courier New" w:eastAsia="Times New Roman" w:hAnsi="Courier New" w:cs="Courier New"/>
          <w:b w:val="0"/>
          <w:color w:val="F4F4F4"/>
          <w:sz w:val="21"/>
          <w:szCs w:val="21"/>
          <w:lang w:val="en-US" w:eastAsia="es-ES"/>
        </w:rPr>
        <w:t>├──────────────────────────────────────────────────────────────────────┤</w:t>
      </w:r>
    </w:p>
    <w:p w14:paraId="42964701" w14:textId="77777777" w:rsidR="00046C04" w:rsidRPr="004478B6" w:rsidRDefault="00046C04" w:rsidP="00046C04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92C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 w:val="0"/>
          <w:color w:val="F4F4F4"/>
          <w:sz w:val="21"/>
          <w:szCs w:val="21"/>
          <w:lang w:eastAsia="es-ES"/>
        </w:rPr>
      </w:pPr>
      <w:proofErr w:type="gramStart"/>
      <w:r w:rsidRPr="004478B6">
        <w:rPr>
          <w:rFonts w:ascii="Courier New" w:eastAsia="Times New Roman" w:hAnsi="Courier New" w:cs="Courier New"/>
          <w:b w:val="0"/>
          <w:color w:val="F4F4F4"/>
          <w:sz w:val="21"/>
          <w:szCs w:val="21"/>
          <w:lang w:eastAsia="es-ES"/>
        </w:rPr>
        <w:t>│{</w:t>
      </w:r>
      <w:proofErr w:type="gramEnd"/>
      <w:r w:rsidRPr="004478B6">
        <w:rPr>
          <w:rFonts w:ascii="Courier New" w:eastAsia="Times New Roman" w:hAnsi="Courier New" w:cs="Courier New"/>
          <w:b w:val="0"/>
          <w:color w:val="F4F4F4"/>
          <w:sz w:val="21"/>
          <w:szCs w:val="21"/>
          <w:lang w:eastAsia="es-ES"/>
        </w:rPr>
        <w:t>"localizacion":"Barcelona","nombre":"</w:t>
      </w:r>
      <w:proofErr w:type="spellStart"/>
      <w:r w:rsidRPr="004478B6">
        <w:rPr>
          <w:rFonts w:ascii="Courier New" w:eastAsia="Times New Roman" w:hAnsi="Courier New" w:cs="Courier New"/>
          <w:b w:val="0"/>
          <w:color w:val="F4F4F4"/>
          <w:sz w:val="21"/>
          <w:szCs w:val="21"/>
          <w:lang w:eastAsia="es-ES"/>
        </w:rPr>
        <w:t>Ingenieria</w:t>
      </w:r>
      <w:proofErr w:type="spellEnd"/>
      <w:r w:rsidRPr="004478B6">
        <w:rPr>
          <w:rFonts w:ascii="Courier New" w:eastAsia="Times New Roman" w:hAnsi="Courier New" w:cs="Courier New"/>
          <w:b w:val="0"/>
          <w:color w:val="F4F4F4"/>
          <w:sz w:val="21"/>
          <w:szCs w:val="21"/>
          <w:lang w:eastAsia="es-ES"/>
        </w:rPr>
        <w:t xml:space="preserve"> </w:t>
      </w:r>
      <w:proofErr w:type="spellStart"/>
      <w:r w:rsidRPr="004478B6">
        <w:rPr>
          <w:rFonts w:ascii="Courier New" w:eastAsia="Times New Roman" w:hAnsi="Courier New" w:cs="Courier New"/>
          <w:b w:val="0"/>
          <w:color w:val="F4F4F4"/>
          <w:sz w:val="21"/>
          <w:szCs w:val="21"/>
          <w:lang w:eastAsia="es-ES"/>
        </w:rPr>
        <w:t>Informatica</w:t>
      </w:r>
      <w:proofErr w:type="spellEnd"/>
      <w:r w:rsidRPr="004478B6">
        <w:rPr>
          <w:rFonts w:ascii="Courier New" w:eastAsia="Times New Roman" w:hAnsi="Courier New" w:cs="Courier New"/>
          <w:b w:val="0"/>
          <w:color w:val="F4F4F4"/>
          <w:sz w:val="21"/>
          <w:szCs w:val="21"/>
          <w:lang w:eastAsia="es-ES"/>
        </w:rPr>
        <w:t>","faculta│</w:t>
      </w:r>
    </w:p>
    <w:p w14:paraId="1A2EB686" w14:textId="77777777" w:rsidR="00046C04" w:rsidRPr="00046C04" w:rsidRDefault="00046C04" w:rsidP="00046C04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92C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 w:val="0"/>
          <w:color w:val="F4F4F4"/>
          <w:sz w:val="21"/>
          <w:szCs w:val="21"/>
          <w:lang w:eastAsia="es-ES"/>
        </w:rPr>
      </w:pPr>
      <w:r w:rsidRPr="00046C04">
        <w:rPr>
          <w:rFonts w:ascii="Courier New" w:eastAsia="Times New Roman" w:hAnsi="Courier New" w:cs="Courier New"/>
          <w:b w:val="0"/>
          <w:color w:val="F4F4F4"/>
          <w:sz w:val="21"/>
          <w:szCs w:val="21"/>
          <w:lang w:eastAsia="es-ES"/>
        </w:rPr>
        <w:t>│</w:t>
      </w:r>
      <w:proofErr w:type="spellStart"/>
      <w:r w:rsidRPr="00046C04">
        <w:rPr>
          <w:rFonts w:ascii="Courier New" w:eastAsia="Times New Roman" w:hAnsi="Courier New" w:cs="Courier New"/>
          <w:b w:val="0"/>
          <w:color w:val="F4F4F4"/>
          <w:sz w:val="21"/>
          <w:szCs w:val="21"/>
          <w:lang w:eastAsia="es-ES"/>
        </w:rPr>
        <w:t>d":"Escuela</w:t>
      </w:r>
      <w:proofErr w:type="spellEnd"/>
      <w:r w:rsidRPr="00046C04">
        <w:rPr>
          <w:rFonts w:ascii="Courier New" w:eastAsia="Times New Roman" w:hAnsi="Courier New" w:cs="Courier New"/>
          <w:b w:val="0"/>
          <w:color w:val="F4F4F4"/>
          <w:sz w:val="21"/>
          <w:szCs w:val="21"/>
          <w:lang w:eastAsia="es-ES"/>
        </w:rPr>
        <w:t xml:space="preserve"> </w:t>
      </w:r>
      <w:proofErr w:type="spellStart"/>
      <w:r w:rsidRPr="00046C04">
        <w:rPr>
          <w:rFonts w:ascii="Courier New" w:eastAsia="Times New Roman" w:hAnsi="Courier New" w:cs="Courier New"/>
          <w:b w:val="0"/>
          <w:color w:val="F4F4F4"/>
          <w:sz w:val="21"/>
          <w:szCs w:val="21"/>
          <w:lang w:eastAsia="es-ES"/>
        </w:rPr>
        <w:t>politecnica</w:t>
      </w:r>
      <w:proofErr w:type="spellEnd"/>
      <w:r w:rsidRPr="00046C04">
        <w:rPr>
          <w:rFonts w:ascii="Courier New" w:eastAsia="Times New Roman" w:hAnsi="Courier New" w:cs="Courier New"/>
          <w:b w:val="0"/>
          <w:color w:val="F4F4F4"/>
          <w:sz w:val="21"/>
          <w:szCs w:val="21"/>
          <w:lang w:eastAsia="es-ES"/>
        </w:rPr>
        <w:t xml:space="preserve"> de Barcelona"}                                │</w:t>
      </w:r>
    </w:p>
    <w:p w14:paraId="77D3F78B" w14:textId="2569BCB4" w:rsidR="00046C04" w:rsidRPr="007C1B61" w:rsidRDefault="00046C04" w:rsidP="007C1B61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292C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 w:val="0"/>
          <w:color w:val="F4F4F4"/>
          <w:sz w:val="21"/>
          <w:szCs w:val="21"/>
          <w:lang w:eastAsia="es-ES"/>
        </w:rPr>
      </w:pPr>
      <w:r w:rsidRPr="00046C04">
        <w:rPr>
          <w:rFonts w:ascii="Courier New" w:eastAsia="Times New Roman" w:hAnsi="Courier New" w:cs="Courier New"/>
          <w:b w:val="0"/>
          <w:color w:val="F4F4F4"/>
          <w:sz w:val="21"/>
          <w:szCs w:val="21"/>
          <w:lang w:eastAsia="es-ES"/>
        </w:rPr>
        <w:t>└──────────────────────────────────────────────────────────────────────┘</w:t>
      </w:r>
    </w:p>
    <w:p w14:paraId="10E7AEA6" w14:textId="422746CD" w:rsidR="00F02C75" w:rsidRPr="00F02C75" w:rsidRDefault="00275B0D" w:rsidP="006E5281">
      <w:pPr>
        <w:spacing w:after="200"/>
        <w:rPr>
          <w:rFonts w:cstheme="minorHAnsi"/>
          <w:b w:val="0"/>
          <w:bCs/>
          <w:noProof/>
          <w:color w:val="auto"/>
          <w:sz w:val="22"/>
          <w:lang w:val="en-US"/>
        </w:rPr>
      </w:pPr>
      <w:r w:rsidRPr="00275B0D">
        <w:rPr>
          <w:rFonts w:cstheme="minorHAnsi"/>
          <w:b w:val="0"/>
          <w:bCs/>
          <w:noProof/>
          <w:color w:val="auto"/>
          <w:sz w:val="22"/>
          <w:lang w:val="en-US"/>
        </w:rPr>
        <w:lastRenderedPageBreak/>
        <w:drawing>
          <wp:inline distT="0" distB="0" distL="0" distR="0" wp14:anchorId="7C788FCE" wp14:editId="76341E79">
            <wp:extent cx="6371590" cy="3176905"/>
            <wp:effectExtent l="0" t="0" r="0" b="4445"/>
            <wp:docPr id="18" name="Imagen 1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Captura de pantalla de un celular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277C" w14:textId="77777777" w:rsidR="00AE5095" w:rsidRDefault="00AE5095" w:rsidP="00AE5095">
      <w:pPr>
        <w:pStyle w:val="Prrafodelista"/>
        <w:spacing w:after="200"/>
        <w:ind w:left="1440"/>
        <w:rPr>
          <w:rFonts w:cstheme="minorHAnsi"/>
          <w:b w:val="0"/>
          <w:color w:val="auto"/>
          <w:sz w:val="22"/>
          <w:lang w:val="en-US"/>
        </w:rPr>
      </w:pPr>
    </w:p>
    <w:p w14:paraId="4D995A6A" w14:textId="77777777" w:rsidR="00AE5095" w:rsidRDefault="00AE5095" w:rsidP="00AE5095">
      <w:pPr>
        <w:pStyle w:val="Prrafodelista"/>
        <w:spacing w:after="200"/>
        <w:ind w:left="1440"/>
        <w:rPr>
          <w:rFonts w:cstheme="minorHAnsi"/>
          <w:b w:val="0"/>
          <w:color w:val="auto"/>
          <w:sz w:val="22"/>
          <w:lang w:val="en-US"/>
        </w:rPr>
      </w:pPr>
    </w:p>
    <w:p w14:paraId="0343D7D2" w14:textId="01A9919E" w:rsidR="00FA457A" w:rsidRPr="002A34B2" w:rsidRDefault="003749D2" w:rsidP="003749D2">
      <w:pPr>
        <w:pStyle w:val="Prrafodelista"/>
        <w:numPr>
          <w:ilvl w:val="0"/>
          <w:numId w:val="24"/>
        </w:numPr>
        <w:spacing w:after="200"/>
        <w:rPr>
          <w:rFonts w:cstheme="minorHAnsi"/>
          <w:b w:val="0"/>
          <w:bCs/>
          <w:color w:val="auto"/>
          <w:sz w:val="22"/>
        </w:rPr>
      </w:pPr>
      <w:r>
        <w:rPr>
          <w:rFonts w:cstheme="minorHAnsi"/>
          <w:b w:val="0"/>
          <w:color w:val="auto"/>
          <w:sz w:val="22"/>
        </w:rPr>
        <w:t xml:space="preserve">Obtener </w:t>
      </w:r>
      <w:r w:rsidR="002C7507">
        <w:rPr>
          <w:rFonts w:cstheme="minorHAnsi"/>
          <w:b w:val="0"/>
          <w:color w:val="auto"/>
          <w:sz w:val="22"/>
        </w:rPr>
        <w:t xml:space="preserve">el camino más corto entre el director </w:t>
      </w:r>
      <w:proofErr w:type="spellStart"/>
      <w:r w:rsidR="002C7507">
        <w:rPr>
          <w:rFonts w:cstheme="minorHAnsi"/>
          <w:b w:val="0"/>
          <w:color w:val="auto"/>
          <w:sz w:val="22"/>
        </w:rPr>
        <w:t>Dario</w:t>
      </w:r>
      <w:proofErr w:type="spellEnd"/>
      <w:r w:rsidR="002C7507">
        <w:rPr>
          <w:rFonts w:cstheme="minorHAnsi"/>
          <w:b w:val="0"/>
          <w:color w:val="auto"/>
          <w:sz w:val="22"/>
        </w:rPr>
        <w:t xml:space="preserve"> y el alumno Sergio</w:t>
      </w:r>
      <w:r w:rsidR="009C342A">
        <w:rPr>
          <w:rFonts w:cstheme="minorHAnsi"/>
          <w:b w:val="0"/>
          <w:color w:val="auto"/>
          <w:sz w:val="22"/>
        </w:rPr>
        <w:t xml:space="preserve"> junto con el número de nodos intermedios</w:t>
      </w:r>
      <w:r w:rsidR="00A267F6">
        <w:rPr>
          <w:rFonts w:cstheme="minorHAnsi"/>
          <w:b w:val="0"/>
          <w:color w:val="auto"/>
          <w:sz w:val="22"/>
        </w:rPr>
        <w:t xml:space="preserve"> (sin contar a los nodos origen y destino)</w:t>
      </w:r>
    </w:p>
    <w:p w14:paraId="7CEA7C09" w14:textId="77777777" w:rsidR="00805325" w:rsidRPr="00805325" w:rsidRDefault="00805325" w:rsidP="00805325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</w:rPr>
      </w:pPr>
      <w:r w:rsidRPr="00805325">
        <w:rPr>
          <w:rFonts w:cstheme="minorHAnsi"/>
          <w:b w:val="0"/>
          <w:bCs/>
          <w:color w:val="auto"/>
          <w:sz w:val="22"/>
        </w:rPr>
        <w:t>MATCH (</w:t>
      </w:r>
      <w:proofErr w:type="spellStart"/>
      <w:proofErr w:type="gramStart"/>
      <w:r w:rsidRPr="00805325">
        <w:rPr>
          <w:rFonts w:cstheme="minorHAnsi"/>
          <w:b w:val="0"/>
          <w:bCs/>
          <w:color w:val="auto"/>
          <w:sz w:val="22"/>
        </w:rPr>
        <w:t>a:Persona</w:t>
      </w:r>
      <w:proofErr w:type="spellEnd"/>
      <w:proofErr w:type="gramEnd"/>
      <w:r w:rsidRPr="00805325">
        <w:rPr>
          <w:rFonts w:cstheme="minorHAnsi"/>
          <w:b w:val="0"/>
          <w:bCs/>
          <w:color w:val="auto"/>
          <w:sz w:val="22"/>
        </w:rPr>
        <w:t>{nombre:"</w:t>
      </w:r>
      <w:proofErr w:type="spellStart"/>
      <w:r w:rsidRPr="00805325">
        <w:rPr>
          <w:rFonts w:cstheme="minorHAnsi"/>
          <w:b w:val="0"/>
          <w:bCs/>
          <w:color w:val="auto"/>
          <w:sz w:val="22"/>
        </w:rPr>
        <w:t>Dario</w:t>
      </w:r>
      <w:proofErr w:type="spellEnd"/>
      <w:r w:rsidRPr="00805325">
        <w:rPr>
          <w:rFonts w:cstheme="minorHAnsi"/>
          <w:b w:val="0"/>
          <w:bCs/>
          <w:color w:val="auto"/>
          <w:sz w:val="22"/>
        </w:rPr>
        <w:t>"}),(</w:t>
      </w:r>
      <w:proofErr w:type="spellStart"/>
      <w:r w:rsidRPr="00805325">
        <w:rPr>
          <w:rFonts w:cstheme="minorHAnsi"/>
          <w:b w:val="0"/>
          <w:bCs/>
          <w:color w:val="auto"/>
          <w:sz w:val="22"/>
        </w:rPr>
        <w:t>b:Persona</w:t>
      </w:r>
      <w:proofErr w:type="spellEnd"/>
      <w:r w:rsidRPr="00805325">
        <w:rPr>
          <w:rFonts w:cstheme="minorHAnsi"/>
          <w:b w:val="0"/>
          <w:bCs/>
          <w:color w:val="auto"/>
          <w:sz w:val="22"/>
        </w:rPr>
        <w:t>{</w:t>
      </w:r>
      <w:proofErr w:type="spellStart"/>
      <w:r w:rsidRPr="00805325">
        <w:rPr>
          <w:rFonts w:cstheme="minorHAnsi"/>
          <w:b w:val="0"/>
          <w:bCs/>
          <w:color w:val="auto"/>
          <w:sz w:val="22"/>
        </w:rPr>
        <w:t>nombre:"Sergio</w:t>
      </w:r>
      <w:proofErr w:type="spellEnd"/>
      <w:r w:rsidRPr="00805325">
        <w:rPr>
          <w:rFonts w:cstheme="minorHAnsi"/>
          <w:b w:val="0"/>
          <w:bCs/>
          <w:color w:val="auto"/>
          <w:sz w:val="22"/>
        </w:rPr>
        <w:t xml:space="preserve">"}), p = </w:t>
      </w:r>
      <w:proofErr w:type="spellStart"/>
      <w:r w:rsidRPr="00805325">
        <w:rPr>
          <w:rFonts w:cstheme="minorHAnsi"/>
          <w:b w:val="0"/>
          <w:bCs/>
          <w:color w:val="auto"/>
          <w:sz w:val="22"/>
        </w:rPr>
        <w:t>shortestPath</w:t>
      </w:r>
      <w:proofErr w:type="spellEnd"/>
      <w:r w:rsidRPr="00805325">
        <w:rPr>
          <w:rFonts w:cstheme="minorHAnsi"/>
          <w:b w:val="0"/>
          <w:bCs/>
          <w:color w:val="auto"/>
          <w:sz w:val="22"/>
        </w:rPr>
        <w:t>((a)-[:DIRIGE|CONTIENE|ESTA_APUNTADO*..4]-(b))</w:t>
      </w:r>
    </w:p>
    <w:p w14:paraId="256CE295" w14:textId="77777777" w:rsidR="00805325" w:rsidRDefault="00805325" w:rsidP="00805325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805325">
        <w:rPr>
          <w:rFonts w:cstheme="minorHAnsi"/>
          <w:b w:val="0"/>
          <w:bCs/>
          <w:color w:val="auto"/>
          <w:sz w:val="22"/>
          <w:lang w:val="en-GB"/>
        </w:rPr>
        <w:t xml:space="preserve">RETURN </w:t>
      </w:r>
      <w:proofErr w:type="spellStart"/>
      <w:proofErr w:type="gramStart"/>
      <w:r w:rsidRPr="00805325">
        <w:rPr>
          <w:rFonts w:cstheme="minorHAnsi"/>
          <w:b w:val="0"/>
          <w:bCs/>
          <w:color w:val="auto"/>
          <w:sz w:val="22"/>
          <w:lang w:val="en-GB"/>
        </w:rPr>
        <w:t>p,SIZE</w:t>
      </w:r>
      <w:proofErr w:type="spellEnd"/>
      <w:proofErr w:type="gramEnd"/>
      <w:r w:rsidRPr="00805325">
        <w:rPr>
          <w:rFonts w:cstheme="minorHAnsi"/>
          <w:b w:val="0"/>
          <w:bCs/>
          <w:color w:val="auto"/>
          <w:sz w:val="22"/>
          <w:lang w:val="en-GB"/>
        </w:rPr>
        <w:t>(NODES(p))-2;</w:t>
      </w:r>
    </w:p>
    <w:p w14:paraId="3B91A688" w14:textId="5128CDD2" w:rsidR="00C369C5" w:rsidRPr="00805325" w:rsidRDefault="00400676" w:rsidP="00805325">
      <w:pPr>
        <w:shd w:val="clear" w:color="auto" w:fill="FFFFFF" w:themeFill="background1"/>
        <w:spacing w:after="200"/>
        <w:ind w:left="720"/>
        <w:rPr>
          <w:rFonts w:cstheme="minorHAnsi"/>
          <w:b w:val="0"/>
          <w:color w:val="auto"/>
          <w:sz w:val="22"/>
          <w:lang w:val="en-GB"/>
        </w:rPr>
      </w:pPr>
      <w:r w:rsidRPr="00400676">
        <w:rPr>
          <w:rFonts w:cstheme="minorHAnsi"/>
          <w:b w:val="0"/>
          <w:color w:val="auto"/>
          <w:sz w:val="22"/>
        </w:rPr>
        <w:drawing>
          <wp:inline distT="0" distB="0" distL="0" distR="0" wp14:anchorId="70B56043" wp14:editId="125FCBF6">
            <wp:extent cx="6371590" cy="2157730"/>
            <wp:effectExtent l="0" t="0" r="0" b="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09F3" w14:textId="02E2382C" w:rsidR="00B34FCC" w:rsidRDefault="005322CE" w:rsidP="00774D5F">
      <w:pPr>
        <w:shd w:val="clear" w:color="auto" w:fill="FFFFFF" w:themeFill="background1"/>
        <w:spacing w:after="200"/>
        <w:ind w:left="720"/>
        <w:rPr>
          <w:rFonts w:cstheme="minorHAnsi"/>
          <w:b w:val="0"/>
          <w:color w:val="auto"/>
          <w:sz w:val="22"/>
        </w:rPr>
      </w:pPr>
      <w:r w:rsidRPr="005322CE">
        <w:rPr>
          <w:rFonts w:cstheme="minorHAnsi"/>
          <w:b w:val="0"/>
          <w:color w:val="auto"/>
          <w:sz w:val="22"/>
        </w:rPr>
        <w:lastRenderedPageBreak/>
        <w:drawing>
          <wp:inline distT="0" distB="0" distL="0" distR="0" wp14:anchorId="2A3942D1" wp14:editId="1022439A">
            <wp:extent cx="6371590" cy="1861820"/>
            <wp:effectExtent l="0" t="0" r="0" b="5080"/>
            <wp:docPr id="17" name="Imagen 17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magen que contiene Interfaz de usuario gráfic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E084" w14:textId="77777777" w:rsidR="003E5E38" w:rsidRDefault="003E5E38" w:rsidP="003E5E38">
      <w:pPr>
        <w:shd w:val="clear" w:color="auto" w:fill="FFFFFF" w:themeFill="background1"/>
        <w:spacing w:after="200"/>
        <w:ind w:left="720"/>
        <w:rPr>
          <w:rFonts w:cstheme="minorHAnsi"/>
          <w:b w:val="0"/>
          <w:color w:val="auto"/>
          <w:sz w:val="22"/>
        </w:rPr>
      </w:pPr>
    </w:p>
    <w:p w14:paraId="17624DE6" w14:textId="1424459B" w:rsidR="009F4F8A" w:rsidRPr="00746B31" w:rsidRDefault="009F4F8A" w:rsidP="00746B31">
      <w:pPr>
        <w:pStyle w:val="Ttulo1"/>
        <w:rPr>
          <w:color w:val="0F0D29" w:themeColor="text1"/>
          <w14:textFill>
            <w14:gradFill>
              <w14:gsLst>
                <w14:gs w14:pos="0">
                  <w14:schemeClr w14:val="tx1">
                    <w14:lumMod w14:val="50000"/>
                    <w14:lumOff w14:val="50000"/>
                    <w14:shade w14:val="30000"/>
                    <w14:satMod w14:val="115000"/>
                  </w14:schemeClr>
                </w14:gs>
                <w14:gs w14:pos="50000">
                  <w14:schemeClr w14:val="tx1">
                    <w14:lumMod w14:val="50000"/>
                    <w14:lumOff w14:val="50000"/>
                    <w14:shade w14:val="67500"/>
                    <w14:satMod w14:val="115000"/>
                  </w14:schemeClr>
                </w14:gs>
                <w14:gs w14:pos="100000">
                  <w14:schemeClr w14:val="tx1">
                    <w14:lumMod w14:val="50000"/>
                    <w14:lumOff w14:val="50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</w:pPr>
      <w:bookmarkStart w:id="4" w:name="_Toc124425813"/>
      <w:r w:rsidRPr="00746B31">
        <w:rPr>
          <w:color w:val="0F0D29" w:themeColor="text1"/>
          <w14:textFill>
            <w14:gradFill>
              <w14:gsLst>
                <w14:gs w14:pos="0">
                  <w14:schemeClr w14:val="tx1">
                    <w14:lumMod w14:val="50000"/>
                    <w14:lumOff w14:val="50000"/>
                    <w14:shade w14:val="30000"/>
                    <w14:satMod w14:val="115000"/>
                  </w14:schemeClr>
                </w14:gs>
                <w14:gs w14:pos="50000">
                  <w14:schemeClr w14:val="tx1">
                    <w14:lumMod w14:val="50000"/>
                    <w14:lumOff w14:val="50000"/>
                    <w14:shade w14:val="67500"/>
                    <w14:satMod w14:val="115000"/>
                  </w14:schemeClr>
                </w14:gs>
                <w14:gs w14:pos="100000">
                  <w14:schemeClr w14:val="tx1">
                    <w14:lumMod w14:val="50000"/>
                    <w14:lumOff w14:val="50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 xml:space="preserve">Aplicación en </w:t>
      </w:r>
      <w:proofErr w:type="spellStart"/>
      <w:r w:rsidRPr="00746B31">
        <w:rPr>
          <w:color w:val="0F0D29" w:themeColor="text1"/>
          <w14:textFill>
            <w14:gradFill>
              <w14:gsLst>
                <w14:gs w14:pos="0">
                  <w14:schemeClr w14:val="tx1">
                    <w14:lumMod w14:val="50000"/>
                    <w14:lumOff w14:val="50000"/>
                    <w14:shade w14:val="30000"/>
                    <w14:satMod w14:val="115000"/>
                  </w14:schemeClr>
                </w14:gs>
                <w14:gs w14:pos="50000">
                  <w14:schemeClr w14:val="tx1">
                    <w14:lumMod w14:val="50000"/>
                    <w14:lumOff w14:val="50000"/>
                    <w14:shade w14:val="67500"/>
                    <w14:satMod w14:val="115000"/>
                  </w14:schemeClr>
                </w14:gs>
                <w14:gs w14:pos="100000">
                  <w14:schemeClr w14:val="tx1">
                    <w14:lumMod w14:val="50000"/>
                    <w14:lumOff w14:val="50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>pyhton</w:t>
      </w:r>
      <w:proofErr w:type="spellEnd"/>
      <w:r w:rsidRPr="00746B31">
        <w:rPr>
          <w:color w:val="0F0D29" w:themeColor="text1"/>
          <w14:textFill>
            <w14:gradFill>
              <w14:gsLst>
                <w14:gs w14:pos="0">
                  <w14:schemeClr w14:val="tx1">
                    <w14:lumMod w14:val="50000"/>
                    <w14:lumOff w14:val="50000"/>
                    <w14:shade w14:val="30000"/>
                    <w14:satMod w14:val="115000"/>
                  </w14:schemeClr>
                </w14:gs>
                <w14:gs w14:pos="50000">
                  <w14:schemeClr w14:val="tx1">
                    <w14:lumMod w14:val="50000"/>
                    <w14:lumOff w14:val="50000"/>
                    <w14:shade w14:val="67500"/>
                    <w14:satMod w14:val="115000"/>
                  </w14:schemeClr>
                </w14:gs>
                <w14:gs w14:pos="100000">
                  <w14:schemeClr w14:val="tx1">
                    <w14:lumMod w14:val="50000"/>
                    <w14:lumOff w14:val="50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  <w:t xml:space="preserve"> para las consultas</w:t>
      </w:r>
      <w:bookmarkEnd w:id="4"/>
    </w:p>
    <w:p w14:paraId="179BFA2C" w14:textId="1B95A512" w:rsidR="009F4F8A" w:rsidRDefault="009F4F8A" w:rsidP="00F02C75">
      <w:pPr>
        <w:spacing w:after="200"/>
        <w:ind w:left="720"/>
        <w:rPr>
          <w:rFonts w:cstheme="minorHAnsi"/>
          <w:b w:val="0"/>
          <w:color w:val="auto"/>
          <w:sz w:val="22"/>
        </w:rPr>
      </w:pPr>
      <w:r>
        <w:rPr>
          <w:rFonts w:cstheme="minorHAnsi"/>
          <w:b w:val="0"/>
          <w:color w:val="auto"/>
          <w:sz w:val="22"/>
        </w:rPr>
        <w:t>Requerimientos:</w:t>
      </w:r>
    </w:p>
    <w:p w14:paraId="7AE77A48" w14:textId="10D6D8B4" w:rsidR="009F4F8A" w:rsidRDefault="00C674E1" w:rsidP="00F02C75">
      <w:pPr>
        <w:spacing w:after="200"/>
        <w:ind w:left="720"/>
        <w:rPr>
          <w:rFonts w:cstheme="minorHAnsi"/>
          <w:color w:val="auto"/>
          <w:sz w:val="22"/>
        </w:rPr>
      </w:pPr>
      <w:r>
        <w:rPr>
          <w:rFonts w:cstheme="minorHAnsi"/>
          <w:color w:val="auto"/>
          <w:sz w:val="22"/>
        </w:rPr>
        <w:t xml:space="preserve">$&gt; </w:t>
      </w:r>
      <w:proofErr w:type="spellStart"/>
      <w:r w:rsidRPr="00C674E1">
        <w:rPr>
          <w:rFonts w:cstheme="minorHAnsi"/>
          <w:color w:val="auto"/>
          <w:sz w:val="22"/>
        </w:rPr>
        <w:t>pip</w:t>
      </w:r>
      <w:proofErr w:type="spellEnd"/>
      <w:r w:rsidRPr="00C674E1">
        <w:rPr>
          <w:rFonts w:cstheme="minorHAnsi"/>
          <w:color w:val="auto"/>
          <w:sz w:val="22"/>
        </w:rPr>
        <w:t xml:space="preserve"> </w:t>
      </w:r>
      <w:proofErr w:type="spellStart"/>
      <w:r w:rsidRPr="00C674E1">
        <w:rPr>
          <w:rFonts w:cstheme="minorHAnsi"/>
          <w:color w:val="auto"/>
          <w:sz w:val="22"/>
        </w:rPr>
        <w:t>install</w:t>
      </w:r>
      <w:proofErr w:type="spellEnd"/>
      <w:r w:rsidRPr="00C674E1">
        <w:rPr>
          <w:rFonts w:cstheme="minorHAnsi"/>
          <w:color w:val="auto"/>
          <w:sz w:val="22"/>
        </w:rPr>
        <w:t xml:space="preserve"> neo4j</w:t>
      </w:r>
    </w:p>
    <w:p w14:paraId="14F57580" w14:textId="1832B7ED" w:rsidR="00682B62" w:rsidRDefault="00682B62" w:rsidP="00F02C75">
      <w:pPr>
        <w:spacing w:after="200"/>
        <w:ind w:left="720"/>
        <w:rPr>
          <w:rFonts w:cstheme="minorHAnsi"/>
          <w:b w:val="0"/>
          <w:bCs/>
          <w:color w:val="auto"/>
          <w:sz w:val="22"/>
        </w:rPr>
      </w:pPr>
      <w:r w:rsidRPr="005630DD">
        <w:rPr>
          <w:rFonts w:cstheme="minorHAnsi"/>
          <w:b w:val="0"/>
          <w:bCs/>
          <w:color w:val="auto"/>
          <w:sz w:val="22"/>
        </w:rPr>
        <w:t xml:space="preserve">Código </w:t>
      </w:r>
      <w:r w:rsidR="005276F9" w:rsidRPr="005630DD">
        <w:rPr>
          <w:rFonts w:cstheme="minorHAnsi"/>
          <w:b w:val="0"/>
          <w:bCs/>
          <w:color w:val="auto"/>
          <w:sz w:val="22"/>
        </w:rPr>
        <w:t>Python (</w:t>
      </w:r>
      <w:r w:rsidR="005630DD" w:rsidRPr="005630DD">
        <w:rPr>
          <w:rFonts w:cstheme="minorHAnsi"/>
          <w:b w:val="0"/>
          <w:bCs/>
          <w:color w:val="auto"/>
          <w:sz w:val="22"/>
        </w:rPr>
        <w:t>3.11.0</w:t>
      </w:r>
      <w:r w:rsidR="005276F9" w:rsidRPr="005630DD">
        <w:rPr>
          <w:rFonts w:cstheme="minorHAnsi"/>
          <w:b w:val="0"/>
          <w:bCs/>
          <w:color w:val="auto"/>
          <w:sz w:val="22"/>
        </w:rPr>
        <w:t>)</w:t>
      </w:r>
      <w:r w:rsidR="005630DD" w:rsidRPr="005630DD">
        <w:rPr>
          <w:rFonts w:cstheme="minorHAnsi"/>
          <w:b w:val="0"/>
          <w:bCs/>
          <w:color w:val="auto"/>
          <w:sz w:val="22"/>
        </w:rPr>
        <w:t>:</w:t>
      </w:r>
    </w:p>
    <w:p w14:paraId="283A160E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from neo4j import </w:t>
      </w:r>
      <w:proofErr w:type="spellStart"/>
      <w:r w:rsidRPr="003A1149">
        <w:rPr>
          <w:rFonts w:cstheme="minorHAnsi"/>
          <w:b w:val="0"/>
          <w:bCs/>
          <w:color w:val="auto"/>
          <w:sz w:val="22"/>
          <w:lang w:val="en-GB"/>
        </w:rPr>
        <w:t>GraphDatabase</w:t>
      </w:r>
      <w:proofErr w:type="spellEnd"/>
    </w:p>
    <w:p w14:paraId="576CDABF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>import logging</w:t>
      </w:r>
    </w:p>
    <w:p w14:paraId="0610AC0E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from neo4j.exceptions import </w:t>
      </w:r>
      <w:proofErr w:type="spellStart"/>
      <w:r w:rsidRPr="003A1149">
        <w:rPr>
          <w:rFonts w:cstheme="minorHAnsi"/>
          <w:b w:val="0"/>
          <w:bCs/>
          <w:color w:val="auto"/>
          <w:sz w:val="22"/>
          <w:lang w:val="en-GB"/>
        </w:rPr>
        <w:t>ServiceUnavailable</w:t>
      </w:r>
      <w:proofErr w:type="spellEnd"/>
    </w:p>
    <w:p w14:paraId="48A54052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</w:p>
    <w:p w14:paraId="06A15C37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>class App:</w:t>
      </w:r>
    </w:p>
    <w:p w14:paraId="775B55F6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</w:p>
    <w:p w14:paraId="05FDB01D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   def __</w:t>
      </w:r>
      <w:proofErr w:type="spellStart"/>
      <w:r w:rsidRPr="003A1149">
        <w:rPr>
          <w:rFonts w:cstheme="minorHAnsi"/>
          <w:b w:val="0"/>
          <w:bCs/>
          <w:color w:val="auto"/>
          <w:sz w:val="22"/>
          <w:lang w:val="en-GB"/>
        </w:rPr>
        <w:t>init</w:t>
      </w:r>
      <w:proofErr w:type="spellEnd"/>
      <w:r w:rsidRPr="003A1149">
        <w:rPr>
          <w:rFonts w:cstheme="minorHAnsi"/>
          <w:b w:val="0"/>
          <w:bCs/>
          <w:color w:val="auto"/>
          <w:sz w:val="22"/>
          <w:lang w:val="en-GB"/>
        </w:rPr>
        <w:t>_</w:t>
      </w:r>
      <w:proofErr w:type="gramStart"/>
      <w:r w:rsidRPr="003A1149">
        <w:rPr>
          <w:rFonts w:cstheme="minorHAnsi"/>
          <w:b w:val="0"/>
          <w:bCs/>
          <w:color w:val="auto"/>
          <w:sz w:val="22"/>
          <w:lang w:val="en-GB"/>
        </w:rPr>
        <w:t>_(</w:t>
      </w:r>
      <w:proofErr w:type="gramEnd"/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self, </w:t>
      </w:r>
      <w:proofErr w:type="spellStart"/>
      <w:r w:rsidRPr="003A1149">
        <w:rPr>
          <w:rFonts w:cstheme="minorHAnsi"/>
          <w:b w:val="0"/>
          <w:bCs/>
          <w:color w:val="auto"/>
          <w:sz w:val="22"/>
          <w:lang w:val="en-GB"/>
        </w:rPr>
        <w:t>uri</w:t>
      </w:r>
      <w:proofErr w:type="spellEnd"/>
      <w:r w:rsidRPr="003A1149">
        <w:rPr>
          <w:rFonts w:cstheme="minorHAnsi"/>
          <w:b w:val="0"/>
          <w:bCs/>
          <w:color w:val="auto"/>
          <w:sz w:val="22"/>
          <w:lang w:val="en-GB"/>
        </w:rPr>
        <w:t>, user, password):</w:t>
      </w:r>
    </w:p>
    <w:p w14:paraId="7059F1D1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       </w:t>
      </w:r>
      <w:proofErr w:type="spellStart"/>
      <w:proofErr w:type="gramStart"/>
      <w:r w:rsidRPr="003A1149">
        <w:rPr>
          <w:rFonts w:cstheme="minorHAnsi"/>
          <w:b w:val="0"/>
          <w:bCs/>
          <w:color w:val="auto"/>
          <w:sz w:val="22"/>
          <w:lang w:val="en-GB"/>
        </w:rPr>
        <w:t>self.driver</w:t>
      </w:r>
      <w:proofErr w:type="spellEnd"/>
      <w:proofErr w:type="gramEnd"/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= </w:t>
      </w:r>
      <w:proofErr w:type="spellStart"/>
      <w:r w:rsidRPr="003A1149">
        <w:rPr>
          <w:rFonts w:cstheme="minorHAnsi"/>
          <w:b w:val="0"/>
          <w:bCs/>
          <w:color w:val="auto"/>
          <w:sz w:val="22"/>
          <w:lang w:val="en-GB"/>
        </w:rPr>
        <w:t>GraphDatabase.driver</w:t>
      </w:r>
      <w:proofErr w:type="spellEnd"/>
      <w:r w:rsidRPr="003A1149">
        <w:rPr>
          <w:rFonts w:cstheme="minorHAnsi"/>
          <w:b w:val="0"/>
          <w:bCs/>
          <w:color w:val="auto"/>
          <w:sz w:val="22"/>
          <w:lang w:val="en-GB"/>
        </w:rPr>
        <w:t>(</w:t>
      </w:r>
      <w:proofErr w:type="spellStart"/>
      <w:r w:rsidRPr="003A1149">
        <w:rPr>
          <w:rFonts w:cstheme="minorHAnsi"/>
          <w:b w:val="0"/>
          <w:bCs/>
          <w:color w:val="auto"/>
          <w:sz w:val="22"/>
          <w:lang w:val="en-GB"/>
        </w:rPr>
        <w:t>uri</w:t>
      </w:r>
      <w:proofErr w:type="spellEnd"/>
      <w:r w:rsidRPr="003A1149">
        <w:rPr>
          <w:rFonts w:cstheme="minorHAnsi"/>
          <w:b w:val="0"/>
          <w:bCs/>
          <w:color w:val="auto"/>
          <w:sz w:val="22"/>
          <w:lang w:val="en-GB"/>
        </w:rPr>
        <w:t>, auth=(user, password))</w:t>
      </w:r>
    </w:p>
    <w:p w14:paraId="459EE25A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</w:p>
    <w:p w14:paraId="7B5E613F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</w:p>
    <w:p w14:paraId="6EC5A3D2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lastRenderedPageBreak/>
        <w:t xml:space="preserve">    def close(self):</w:t>
      </w:r>
    </w:p>
    <w:p w14:paraId="2F2AABE5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       # Don't forget to close the driver connection when you are finished with it</w:t>
      </w:r>
    </w:p>
    <w:p w14:paraId="13114CBB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       </w:t>
      </w:r>
      <w:proofErr w:type="spellStart"/>
      <w:proofErr w:type="gramStart"/>
      <w:r w:rsidRPr="003A1149">
        <w:rPr>
          <w:rFonts w:cstheme="minorHAnsi"/>
          <w:b w:val="0"/>
          <w:bCs/>
          <w:color w:val="auto"/>
          <w:sz w:val="22"/>
          <w:lang w:val="en-GB"/>
        </w:rPr>
        <w:t>self.driver</w:t>
      </w:r>
      <w:proofErr w:type="gramEnd"/>
      <w:r w:rsidRPr="003A1149">
        <w:rPr>
          <w:rFonts w:cstheme="minorHAnsi"/>
          <w:b w:val="0"/>
          <w:bCs/>
          <w:color w:val="auto"/>
          <w:sz w:val="22"/>
          <w:lang w:val="en-GB"/>
        </w:rPr>
        <w:t>.close</w:t>
      </w:r>
      <w:proofErr w:type="spellEnd"/>
      <w:r w:rsidRPr="003A1149">
        <w:rPr>
          <w:rFonts w:cstheme="minorHAnsi"/>
          <w:b w:val="0"/>
          <w:bCs/>
          <w:color w:val="auto"/>
          <w:sz w:val="22"/>
          <w:lang w:val="en-GB"/>
        </w:rPr>
        <w:t>()</w:t>
      </w:r>
    </w:p>
    <w:p w14:paraId="19B961ED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</w:p>
    <w:p w14:paraId="77EE7937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</w:p>
    <w:p w14:paraId="12AD350F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   def </w:t>
      </w:r>
      <w:proofErr w:type="spellStart"/>
      <w:r w:rsidRPr="003A1149">
        <w:rPr>
          <w:rFonts w:cstheme="minorHAnsi"/>
          <w:b w:val="0"/>
          <w:bCs/>
          <w:color w:val="auto"/>
          <w:sz w:val="22"/>
          <w:lang w:val="en-GB"/>
        </w:rPr>
        <w:t>consultas</w:t>
      </w:r>
      <w:proofErr w:type="spellEnd"/>
      <w:r w:rsidRPr="003A1149">
        <w:rPr>
          <w:rFonts w:cstheme="minorHAnsi"/>
          <w:b w:val="0"/>
          <w:bCs/>
          <w:color w:val="auto"/>
          <w:sz w:val="22"/>
          <w:lang w:val="en-GB"/>
        </w:rPr>
        <w:t>(self):</w:t>
      </w:r>
    </w:p>
    <w:p w14:paraId="19D94084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       with </w:t>
      </w:r>
      <w:proofErr w:type="spellStart"/>
      <w:proofErr w:type="gramStart"/>
      <w:r w:rsidRPr="003A1149">
        <w:rPr>
          <w:rFonts w:cstheme="minorHAnsi"/>
          <w:b w:val="0"/>
          <w:bCs/>
          <w:color w:val="auto"/>
          <w:sz w:val="22"/>
          <w:lang w:val="en-GB"/>
        </w:rPr>
        <w:t>self.driver</w:t>
      </w:r>
      <w:proofErr w:type="gramEnd"/>
      <w:r w:rsidRPr="003A1149">
        <w:rPr>
          <w:rFonts w:cstheme="minorHAnsi"/>
          <w:b w:val="0"/>
          <w:bCs/>
          <w:color w:val="auto"/>
          <w:sz w:val="22"/>
          <w:lang w:val="en-GB"/>
        </w:rPr>
        <w:t>.session</w:t>
      </w:r>
      <w:proofErr w:type="spellEnd"/>
      <w:r w:rsidRPr="003A1149">
        <w:rPr>
          <w:rFonts w:cstheme="minorHAnsi"/>
          <w:b w:val="0"/>
          <w:bCs/>
          <w:color w:val="auto"/>
          <w:sz w:val="22"/>
          <w:lang w:val="en-GB"/>
        </w:rPr>
        <w:t>(database="neo4j") as session:</w:t>
      </w:r>
    </w:p>
    <w:p w14:paraId="3E8CC70B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           </w:t>
      </w:r>
      <w:r w:rsidRPr="003A1149">
        <w:rPr>
          <w:rFonts w:cstheme="minorHAnsi"/>
          <w:b w:val="0"/>
          <w:bCs/>
          <w:color w:val="auto"/>
          <w:sz w:val="22"/>
        </w:rPr>
        <w:t xml:space="preserve">#------------------------Apartado </w:t>
      </w:r>
      <w:proofErr w:type="gramStart"/>
      <w:r w:rsidRPr="003A1149">
        <w:rPr>
          <w:rFonts w:cstheme="minorHAnsi"/>
          <w:b w:val="0"/>
          <w:bCs/>
          <w:color w:val="auto"/>
          <w:sz w:val="22"/>
        </w:rPr>
        <w:t>a)-----------------------------</w:t>
      </w:r>
      <w:proofErr w:type="gramEnd"/>
    </w:p>
    <w:p w14:paraId="39BCC897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</w:rPr>
      </w:pPr>
      <w:r w:rsidRPr="003A1149">
        <w:rPr>
          <w:rFonts w:cstheme="minorHAnsi"/>
          <w:b w:val="0"/>
          <w:bCs/>
          <w:color w:val="auto"/>
          <w:sz w:val="22"/>
        </w:rPr>
        <w:t xml:space="preserve">            </w:t>
      </w:r>
      <w:proofErr w:type="spellStart"/>
      <w:r w:rsidRPr="003A1149">
        <w:rPr>
          <w:rFonts w:cstheme="minorHAnsi"/>
          <w:b w:val="0"/>
          <w:bCs/>
          <w:color w:val="auto"/>
          <w:sz w:val="22"/>
        </w:rPr>
        <w:t>result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 xml:space="preserve"> = </w:t>
      </w:r>
      <w:proofErr w:type="spellStart"/>
      <w:proofErr w:type="gramStart"/>
      <w:r w:rsidRPr="003A1149">
        <w:rPr>
          <w:rFonts w:cstheme="minorHAnsi"/>
          <w:b w:val="0"/>
          <w:bCs/>
          <w:color w:val="auto"/>
          <w:sz w:val="22"/>
        </w:rPr>
        <w:t>session.execute</w:t>
      </w:r>
      <w:proofErr w:type="gramEnd"/>
      <w:r w:rsidRPr="003A1149">
        <w:rPr>
          <w:rFonts w:cstheme="minorHAnsi"/>
          <w:b w:val="0"/>
          <w:bCs/>
          <w:color w:val="auto"/>
          <w:sz w:val="22"/>
        </w:rPr>
        <w:t>_read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>(self.consultaSencilla1) # consulta 1</w:t>
      </w:r>
    </w:p>
    <w:p w14:paraId="1A68094C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</w:rPr>
      </w:pPr>
      <w:r w:rsidRPr="003A1149">
        <w:rPr>
          <w:rFonts w:cstheme="minorHAnsi"/>
          <w:b w:val="0"/>
          <w:bCs/>
          <w:color w:val="auto"/>
          <w:sz w:val="22"/>
        </w:rPr>
        <w:t xml:space="preserve">            </w:t>
      </w:r>
      <w:proofErr w:type="spellStart"/>
      <w:proofErr w:type="gramStart"/>
      <w:r w:rsidRPr="003A1149">
        <w:rPr>
          <w:rFonts w:cstheme="minorHAnsi"/>
          <w:b w:val="0"/>
          <w:bCs/>
          <w:color w:val="auto"/>
          <w:sz w:val="22"/>
        </w:rPr>
        <w:t>print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>(</w:t>
      </w:r>
      <w:proofErr w:type="gramEnd"/>
      <w:r w:rsidRPr="003A1149">
        <w:rPr>
          <w:rFonts w:cstheme="minorHAnsi"/>
          <w:b w:val="0"/>
          <w:bCs/>
          <w:color w:val="auto"/>
          <w:sz w:val="22"/>
        </w:rPr>
        <w:t>"Consulta Sencilla 1: ",</w:t>
      </w:r>
      <w:proofErr w:type="spellStart"/>
      <w:r w:rsidRPr="003A1149">
        <w:rPr>
          <w:rFonts w:cstheme="minorHAnsi"/>
          <w:b w:val="0"/>
          <w:bCs/>
          <w:color w:val="auto"/>
          <w:sz w:val="22"/>
        </w:rPr>
        <w:t>result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>,"\n")</w:t>
      </w:r>
    </w:p>
    <w:p w14:paraId="2439642E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</w:rPr>
      </w:pPr>
      <w:r w:rsidRPr="003A1149">
        <w:rPr>
          <w:rFonts w:cstheme="minorHAnsi"/>
          <w:b w:val="0"/>
          <w:bCs/>
          <w:color w:val="auto"/>
          <w:sz w:val="22"/>
        </w:rPr>
        <w:t xml:space="preserve">            </w:t>
      </w:r>
      <w:proofErr w:type="spellStart"/>
      <w:r w:rsidRPr="003A1149">
        <w:rPr>
          <w:rFonts w:cstheme="minorHAnsi"/>
          <w:b w:val="0"/>
          <w:bCs/>
          <w:color w:val="auto"/>
          <w:sz w:val="22"/>
        </w:rPr>
        <w:t>result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 xml:space="preserve"> = </w:t>
      </w:r>
      <w:proofErr w:type="spellStart"/>
      <w:proofErr w:type="gramStart"/>
      <w:r w:rsidRPr="003A1149">
        <w:rPr>
          <w:rFonts w:cstheme="minorHAnsi"/>
          <w:b w:val="0"/>
          <w:bCs/>
          <w:color w:val="auto"/>
          <w:sz w:val="22"/>
        </w:rPr>
        <w:t>session.execute</w:t>
      </w:r>
      <w:proofErr w:type="gramEnd"/>
      <w:r w:rsidRPr="003A1149">
        <w:rPr>
          <w:rFonts w:cstheme="minorHAnsi"/>
          <w:b w:val="0"/>
          <w:bCs/>
          <w:color w:val="auto"/>
          <w:sz w:val="22"/>
        </w:rPr>
        <w:t>_read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>(self.consultaSencilla2) # consulta 2</w:t>
      </w:r>
    </w:p>
    <w:p w14:paraId="48C4FBB2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</w:rPr>
      </w:pPr>
      <w:r w:rsidRPr="003A1149">
        <w:rPr>
          <w:rFonts w:cstheme="minorHAnsi"/>
          <w:b w:val="0"/>
          <w:bCs/>
          <w:color w:val="auto"/>
          <w:sz w:val="22"/>
        </w:rPr>
        <w:t xml:space="preserve">            </w:t>
      </w:r>
      <w:proofErr w:type="spellStart"/>
      <w:proofErr w:type="gramStart"/>
      <w:r w:rsidRPr="003A1149">
        <w:rPr>
          <w:rFonts w:cstheme="minorHAnsi"/>
          <w:b w:val="0"/>
          <w:bCs/>
          <w:color w:val="auto"/>
          <w:sz w:val="22"/>
        </w:rPr>
        <w:t>print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>(</w:t>
      </w:r>
      <w:proofErr w:type="gramEnd"/>
      <w:r w:rsidRPr="003A1149">
        <w:rPr>
          <w:rFonts w:cstheme="minorHAnsi"/>
          <w:b w:val="0"/>
          <w:bCs/>
          <w:color w:val="auto"/>
          <w:sz w:val="22"/>
        </w:rPr>
        <w:t>"Consulta Sencilla 2: ",</w:t>
      </w:r>
      <w:proofErr w:type="spellStart"/>
      <w:r w:rsidRPr="003A1149">
        <w:rPr>
          <w:rFonts w:cstheme="minorHAnsi"/>
          <w:b w:val="0"/>
          <w:bCs/>
          <w:color w:val="auto"/>
          <w:sz w:val="22"/>
        </w:rPr>
        <w:t>result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>,"\n")</w:t>
      </w:r>
    </w:p>
    <w:p w14:paraId="47F8C457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</w:rPr>
      </w:pPr>
      <w:r w:rsidRPr="003A1149">
        <w:rPr>
          <w:rFonts w:cstheme="minorHAnsi"/>
          <w:b w:val="0"/>
          <w:bCs/>
          <w:color w:val="auto"/>
          <w:sz w:val="22"/>
        </w:rPr>
        <w:t xml:space="preserve">            #------------------------Apartado </w:t>
      </w:r>
      <w:proofErr w:type="gramStart"/>
      <w:r w:rsidRPr="003A1149">
        <w:rPr>
          <w:rFonts w:cstheme="minorHAnsi"/>
          <w:b w:val="0"/>
          <w:bCs/>
          <w:color w:val="auto"/>
          <w:sz w:val="22"/>
        </w:rPr>
        <w:t>b)-----------------------------</w:t>
      </w:r>
      <w:proofErr w:type="gramEnd"/>
    </w:p>
    <w:p w14:paraId="2D910DEE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</w:rPr>
        <w:t xml:space="preserve">            </w:t>
      </w: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result = </w:t>
      </w:r>
      <w:proofErr w:type="spellStart"/>
      <w:proofErr w:type="gramStart"/>
      <w:r w:rsidRPr="003A1149">
        <w:rPr>
          <w:rFonts w:cstheme="minorHAnsi"/>
          <w:b w:val="0"/>
          <w:bCs/>
          <w:color w:val="auto"/>
          <w:sz w:val="22"/>
          <w:lang w:val="en-GB"/>
        </w:rPr>
        <w:t>session.execute</w:t>
      </w:r>
      <w:proofErr w:type="gramEnd"/>
      <w:r w:rsidRPr="003A1149">
        <w:rPr>
          <w:rFonts w:cstheme="minorHAnsi"/>
          <w:b w:val="0"/>
          <w:bCs/>
          <w:color w:val="auto"/>
          <w:sz w:val="22"/>
          <w:lang w:val="en-GB"/>
        </w:rPr>
        <w:t>_read</w:t>
      </w:r>
      <w:proofErr w:type="spellEnd"/>
      <w:r w:rsidRPr="003A1149">
        <w:rPr>
          <w:rFonts w:cstheme="minorHAnsi"/>
          <w:b w:val="0"/>
          <w:bCs/>
          <w:color w:val="auto"/>
          <w:sz w:val="22"/>
          <w:lang w:val="en-GB"/>
        </w:rPr>
        <w:t>(self.consultaIntermedia1) # consulta 1</w:t>
      </w:r>
    </w:p>
    <w:p w14:paraId="30D03283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           </w:t>
      </w:r>
      <w:proofErr w:type="gramStart"/>
      <w:r w:rsidRPr="003A1149">
        <w:rPr>
          <w:rFonts w:cstheme="minorHAnsi"/>
          <w:b w:val="0"/>
          <w:bCs/>
          <w:color w:val="auto"/>
          <w:sz w:val="22"/>
          <w:lang w:val="en-GB"/>
        </w:rPr>
        <w:t>print(</w:t>
      </w:r>
      <w:proofErr w:type="gramEnd"/>
      <w:r w:rsidRPr="003A1149">
        <w:rPr>
          <w:rFonts w:cstheme="minorHAnsi"/>
          <w:b w:val="0"/>
          <w:bCs/>
          <w:color w:val="auto"/>
          <w:sz w:val="22"/>
          <w:lang w:val="en-GB"/>
        </w:rPr>
        <w:t>"Consulta Intermedia 1: ",result,"\n")</w:t>
      </w:r>
    </w:p>
    <w:p w14:paraId="3E2E9745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           result = </w:t>
      </w:r>
      <w:proofErr w:type="spellStart"/>
      <w:proofErr w:type="gramStart"/>
      <w:r w:rsidRPr="003A1149">
        <w:rPr>
          <w:rFonts w:cstheme="minorHAnsi"/>
          <w:b w:val="0"/>
          <w:bCs/>
          <w:color w:val="auto"/>
          <w:sz w:val="22"/>
          <w:lang w:val="en-GB"/>
        </w:rPr>
        <w:t>session.execute</w:t>
      </w:r>
      <w:proofErr w:type="gramEnd"/>
      <w:r w:rsidRPr="003A1149">
        <w:rPr>
          <w:rFonts w:cstheme="minorHAnsi"/>
          <w:b w:val="0"/>
          <w:bCs/>
          <w:color w:val="auto"/>
          <w:sz w:val="22"/>
          <w:lang w:val="en-GB"/>
        </w:rPr>
        <w:t>_read</w:t>
      </w:r>
      <w:proofErr w:type="spellEnd"/>
      <w:r w:rsidRPr="003A1149">
        <w:rPr>
          <w:rFonts w:cstheme="minorHAnsi"/>
          <w:b w:val="0"/>
          <w:bCs/>
          <w:color w:val="auto"/>
          <w:sz w:val="22"/>
          <w:lang w:val="en-GB"/>
        </w:rPr>
        <w:t>(self.consultaIntermedia2) # consulta 2</w:t>
      </w:r>
    </w:p>
    <w:p w14:paraId="1C6DF714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           </w:t>
      </w:r>
      <w:proofErr w:type="spellStart"/>
      <w:proofErr w:type="gramStart"/>
      <w:r w:rsidRPr="003A1149">
        <w:rPr>
          <w:rFonts w:cstheme="minorHAnsi"/>
          <w:b w:val="0"/>
          <w:bCs/>
          <w:color w:val="auto"/>
          <w:sz w:val="22"/>
        </w:rPr>
        <w:t>print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>(</w:t>
      </w:r>
      <w:proofErr w:type="gramEnd"/>
      <w:r w:rsidRPr="003A1149">
        <w:rPr>
          <w:rFonts w:cstheme="minorHAnsi"/>
          <w:b w:val="0"/>
          <w:bCs/>
          <w:color w:val="auto"/>
          <w:sz w:val="22"/>
        </w:rPr>
        <w:t>"Consulta Intermedia 2: ",</w:t>
      </w:r>
      <w:proofErr w:type="spellStart"/>
      <w:r w:rsidRPr="003A1149">
        <w:rPr>
          <w:rFonts w:cstheme="minorHAnsi"/>
          <w:b w:val="0"/>
          <w:bCs/>
          <w:color w:val="auto"/>
          <w:sz w:val="22"/>
        </w:rPr>
        <w:t>result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>,"\n")</w:t>
      </w:r>
    </w:p>
    <w:p w14:paraId="41AC78E8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</w:rPr>
      </w:pPr>
      <w:r w:rsidRPr="003A1149">
        <w:rPr>
          <w:rFonts w:cstheme="minorHAnsi"/>
          <w:b w:val="0"/>
          <w:bCs/>
          <w:color w:val="auto"/>
          <w:sz w:val="22"/>
        </w:rPr>
        <w:t xml:space="preserve">            #------------------------Apartado </w:t>
      </w:r>
      <w:proofErr w:type="gramStart"/>
      <w:r w:rsidRPr="003A1149">
        <w:rPr>
          <w:rFonts w:cstheme="minorHAnsi"/>
          <w:b w:val="0"/>
          <w:bCs/>
          <w:color w:val="auto"/>
          <w:sz w:val="22"/>
        </w:rPr>
        <w:t>c)-----------------------------</w:t>
      </w:r>
      <w:proofErr w:type="gramEnd"/>
    </w:p>
    <w:p w14:paraId="10A7306E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</w:rPr>
      </w:pPr>
      <w:r w:rsidRPr="003A1149">
        <w:rPr>
          <w:rFonts w:cstheme="minorHAnsi"/>
          <w:b w:val="0"/>
          <w:bCs/>
          <w:color w:val="auto"/>
          <w:sz w:val="22"/>
        </w:rPr>
        <w:t xml:space="preserve">            </w:t>
      </w:r>
      <w:proofErr w:type="spellStart"/>
      <w:r w:rsidRPr="003A1149">
        <w:rPr>
          <w:rFonts w:cstheme="minorHAnsi"/>
          <w:b w:val="0"/>
          <w:bCs/>
          <w:color w:val="auto"/>
          <w:sz w:val="22"/>
        </w:rPr>
        <w:t>result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 xml:space="preserve"> = </w:t>
      </w:r>
      <w:proofErr w:type="spellStart"/>
      <w:proofErr w:type="gramStart"/>
      <w:r w:rsidRPr="003A1149">
        <w:rPr>
          <w:rFonts w:cstheme="minorHAnsi"/>
          <w:b w:val="0"/>
          <w:bCs/>
          <w:color w:val="auto"/>
          <w:sz w:val="22"/>
        </w:rPr>
        <w:t>session.execute</w:t>
      </w:r>
      <w:proofErr w:type="gramEnd"/>
      <w:r w:rsidRPr="003A1149">
        <w:rPr>
          <w:rFonts w:cstheme="minorHAnsi"/>
          <w:b w:val="0"/>
          <w:bCs/>
          <w:color w:val="auto"/>
          <w:sz w:val="22"/>
        </w:rPr>
        <w:t>_read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>(self.consultaAvanzada1) # consulta 1</w:t>
      </w:r>
    </w:p>
    <w:p w14:paraId="78F99EC2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</w:rPr>
      </w:pPr>
      <w:r w:rsidRPr="003A1149">
        <w:rPr>
          <w:rFonts w:cstheme="minorHAnsi"/>
          <w:b w:val="0"/>
          <w:bCs/>
          <w:color w:val="auto"/>
          <w:sz w:val="22"/>
        </w:rPr>
        <w:t xml:space="preserve">            </w:t>
      </w:r>
      <w:proofErr w:type="spellStart"/>
      <w:proofErr w:type="gramStart"/>
      <w:r w:rsidRPr="003A1149">
        <w:rPr>
          <w:rFonts w:cstheme="minorHAnsi"/>
          <w:b w:val="0"/>
          <w:bCs/>
          <w:color w:val="auto"/>
          <w:sz w:val="22"/>
        </w:rPr>
        <w:t>print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>(</w:t>
      </w:r>
      <w:proofErr w:type="gramEnd"/>
      <w:r w:rsidRPr="003A1149">
        <w:rPr>
          <w:rFonts w:cstheme="minorHAnsi"/>
          <w:b w:val="0"/>
          <w:bCs/>
          <w:color w:val="auto"/>
          <w:sz w:val="22"/>
        </w:rPr>
        <w:t>"Consulta Avanzada 1: ",</w:t>
      </w:r>
      <w:proofErr w:type="spellStart"/>
      <w:r w:rsidRPr="003A1149">
        <w:rPr>
          <w:rFonts w:cstheme="minorHAnsi"/>
          <w:b w:val="0"/>
          <w:bCs/>
          <w:color w:val="auto"/>
          <w:sz w:val="22"/>
        </w:rPr>
        <w:t>result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>,"\n")</w:t>
      </w:r>
    </w:p>
    <w:p w14:paraId="1B4C7E87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</w:rPr>
      </w:pPr>
      <w:r w:rsidRPr="003A1149">
        <w:rPr>
          <w:rFonts w:cstheme="minorHAnsi"/>
          <w:b w:val="0"/>
          <w:bCs/>
          <w:color w:val="auto"/>
          <w:sz w:val="22"/>
        </w:rPr>
        <w:t xml:space="preserve">            </w:t>
      </w:r>
      <w:proofErr w:type="spellStart"/>
      <w:r w:rsidRPr="003A1149">
        <w:rPr>
          <w:rFonts w:cstheme="minorHAnsi"/>
          <w:b w:val="0"/>
          <w:bCs/>
          <w:color w:val="auto"/>
          <w:sz w:val="22"/>
        </w:rPr>
        <w:t>result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 xml:space="preserve">, </w:t>
      </w:r>
      <w:proofErr w:type="spellStart"/>
      <w:r w:rsidRPr="003A1149">
        <w:rPr>
          <w:rFonts w:cstheme="minorHAnsi"/>
          <w:b w:val="0"/>
          <w:bCs/>
          <w:color w:val="auto"/>
          <w:sz w:val="22"/>
        </w:rPr>
        <w:t>count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 xml:space="preserve"> = </w:t>
      </w:r>
      <w:proofErr w:type="spellStart"/>
      <w:proofErr w:type="gramStart"/>
      <w:r w:rsidRPr="003A1149">
        <w:rPr>
          <w:rFonts w:cstheme="minorHAnsi"/>
          <w:b w:val="0"/>
          <w:bCs/>
          <w:color w:val="auto"/>
          <w:sz w:val="22"/>
        </w:rPr>
        <w:t>session.execute</w:t>
      </w:r>
      <w:proofErr w:type="gramEnd"/>
      <w:r w:rsidRPr="003A1149">
        <w:rPr>
          <w:rFonts w:cstheme="minorHAnsi"/>
          <w:b w:val="0"/>
          <w:bCs/>
          <w:color w:val="auto"/>
          <w:sz w:val="22"/>
        </w:rPr>
        <w:t>_read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>(self.consultaAvanzada2) # consulta 2</w:t>
      </w:r>
    </w:p>
    <w:p w14:paraId="609EB2DE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</w:rPr>
      </w:pPr>
      <w:r w:rsidRPr="003A1149">
        <w:rPr>
          <w:rFonts w:cstheme="minorHAnsi"/>
          <w:b w:val="0"/>
          <w:bCs/>
          <w:color w:val="auto"/>
          <w:sz w:val="22"/>
        </w:rPr>
        <w:lastRenderedPageBreak/>
        <w:t xml:space="preserve">            </w:t>
      </w:r>
      <w:proofErr w:type="spellStart"/>
      <w:proofErr w:type="gramStart"/>
      <w:r w:rsidRPr="003A1149">
        <w:rPr>
          <w:rFonts w:cstheme="minorHAnsi"/>
          <w:b w:val="0"/>
          <w:bCs/>
          <w:color w:val="auto"/>
          <w:sz w:val="22"/>
        </w:rPr>
        <w:t>print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>(</w:t>
      </w:r>
      <w:proofErr w:type="gramEnd"/>
      <w:r w:rsidRPr="003A1149">
        <w:rPr>
          <w:rFonts w:cstheme="minorHAnsi"/>
          <w:b w:val="0"/>
          <w:bCs/>
          <w:color w:val="auto"/>
          <w:sz w:val="22"/>
        </w:rPr>
        <w:t>"Consulta Avanzada 2: \n $&gt; Camino: ",</w:t>
      </w:r>
      <w:proofErr w:type="spellStart"/>
      <w:r w:rsidRPr="003A1149">
        <w:rPr>
          <w:rFonts w:cstheme="minorHAnsi"/>
          <w:b w:val="0"/>
          <w:bCs/>
          <w:color w:val="auto"/>
          <w:sz w:val="22"/>
        </w:rPr>
        <w:t>result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 xml:space="preserve">, "\n $&gt; Nodos intermedios: ", </w:t>
      </w:r>
      <w:proofErr w:type="spellStart"/>
      <w:r w:rsidRPr="003A1149">
        <w:rPr>
          <w:rFonts w:cstheme="minorHAnsi"/>
          <w:b w:val="0"/>
          <w:bCs/>
          <w:color w:val="auto"/>
          <w:sz w:val="22"/>
        </w:rPr>
        <w:t>count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>,"\n")</w:t>
      </w:r>
    </w:p>
    <w:p w14:paraId="4340E6D5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</w:rPr>
      </w:pPr>
    </w:p>
    <w:p w14:paraId="2BE460B5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</w:rPr>
      </w:pPr>
    </w:p>
    <w:p w14:paraId="735EC5BC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</w:rPr>
      </w:pPr>
      <w:r w:rsidRPr="003A1149">
        <w:rPr>
          <w:rFonts w:cstheme="minorHAnsi"/>
          <w:b w:val="0"/>
          <w:bCs/>
          <w:color w:val="auto"/>
          <w:sz w:val="22"/>
        </w:rPr>
        <w:t xml:space="preserve">    </w:t>
      </w:r>
      <w:proofErr w:type="spellStart"/>
      <w:r w:rsidRPr="003A1149">
        <w:rPr>
          <w:rFonts w:cstheme="minorHAnsi"/>
          <w:b w:val="0"/>
          <w:bCs/>
          <w:color w:val="auto"/>
          <w:sz w:val="22"/>
        </w:rPr>
        <w:t>def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 xml:space="preserve"> </w:t>
      </w:r>
      <w:proofErr w:type="spellStart"/>
      <w:proofErr w:type="gramStart"/>
      <w:r w:rsidRPr="003A1149">
        <w:rPr>
          <w:rFonts w:cstheme="minorHAnsi"/>
          <w:b w:val="0"/>
          <w:bCs/>
          <w:color w:val="auto"/>
          <w:sz w:val="22"/>
        </w:rPr>
        <w:t>procesarNodos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>(</w:t>
      </w:r>
      <w:proofErr w:type="spellStart"/>
      <w:proofErr w:type="gramEnd"/>
      <w:r w:rsidRPr="003A1149">
        <w:rPr>
          <w:rFonts w:cstheme="minorHAnsi"/>
          <w:b w:val="0"/>
          <w:bCs/>
          <w:color w:val="auto"/>
          <w:sz w:val="22"/>
        </w:rPr>
        <w:t>nodes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>, nodo):</w:t>
      </w:r>
    </w:p>
    <w:p w14:paraId="15D4B02A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</w:rPr>
      </w:pPr>
      <w:r w:rsidRPr="003A1149">
        <w:rPr>
          <w:rFonts w:cstheme="minorHAnsi"/>
          <w:b w:val="0"/>
          <w:bCs/>
          <w:color w:val="auto"/>
          <w:sz w:val="22"/>
        </w:rPr>
        <w:t xml:space="preserve">        res = []</w:t>
      </w:r>
    </w:p>
    <w:p w14:paraId="1B770045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</w:rPr>
        <w:t xml:space="preserve">        </w:t>
      </w:r>
      <w:r w:rsidRPr="003A1149">
        <w:rPr>
          <w:rFonts w:cstheme="minorHAnsi"/>
          <w:b w:val="0"/>
          <w:bCs/>
          <w:color w:val="auto"/>
          <w:sz w:val="22"/>
          <w:lang w:val="en-GB"/>
        </w:rPr>
        <w:t>for x in nodes:</w:t>
      </w:r>
    </w:p>
    <w:p w14:paraId="3F5215B5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           </w:t>
      </w:r>
      <w:proofErr w:type="spellStart"/>
      <w:proofErr w:type="gramStart"/>
      <w:r w:rsidRPr="003A1149">
        <w:rPr>
          <w:rFonts w:cstheme="minorHAnsi"/>
          <w:b w:val="0"/>
          <w:bCs/>
          <w:color w:val="auto"/>
          <w:sz w:val="22"/>
          <w:lang w:val="en-GB"/>
        </w:rPr>
        <w:t>res.append</w:t>
      </w:r>
      <w:proofErr w:type="spellEnd"/>
      <w:proofErr w:type="gramEnd"/>
      <w:r w:rsidRPr="003A1149">
        <w:rPr>
          <w:rFonts w:cstheme="minorHAnsi"/>
          <w:b w:val="0"/>
          <w:bCs/>
          <w:color w:val="auto"/>
          <w:sz w:val="22"/>
          <w:lang w:val="en-GB"/>
        </w:rPr>
        <w:t>(</w:t>
      </w:r>
      <w:proofErr w:type="spellStart"/>
      <w:r w:rsidRPr="003A1149">
        <w:rPr>
          <w:rFonts w:cstheme="minorHAnsi"/>
          <w:b w:val="0"/>
          <w:bCs/>
          <w:color w:val="auto"/>
          <w:sz w:val="22"/>
          <w:lang w:val="en-GB"/>
        </w:rPr>
        <w:t>x.data</w:t>
      </w:r>
      <w:proofErr w:type="spellEnd"/>
      <w:r w:rsidRPr="003A1149">
        <w:rPr>
          <w:rFonts w:cstheme="minorHAnsi"/>
          <w:b w:val="0"/>
          <w:bCs/>
          <w:color w:val="auto"/>
          <w:sz w:val="22"/>
          <w:lang w:val="en-GB"/>
        </w:rPr>
        <w:t>()[</w:t>
      </w:r>
      <w:proofErr w:type="spellStart"/>
      <w:r w:rsidRPr="003A1149">
        <w:rPr>
          <w:rFonts w:cstheme="minorHAnsi"/>
          <w:b w:val="0"/>
          <w:bCs/>
          <w:color w:val="auto"/>
          <w:sz w:val="22"/>
          <w:lang w:val="en-GB"/>
        </w:rPr>
        <w:t>nodo</w:t>
      </w:r>
      <w:proofErr w:type="spellEnd"/>
      <w:r w:rsidRPr="003A1149">
        <w:rPr>
          <w:rFonts w:cstheme="minorHAnsi"/>
          <w:b w:val="0"/>
          <w:bCs/>
          <w:color w:val="auto"/>
          <w:sz w:val="22"/>
          <w:lang w:val="en-GB"/>
        </w:rPr>
        <w:t>])</w:t>
      </w:r>
    </w:p>
    <w:p w14:paraId="4B1794E6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       </w:t>
      </w:r>
      <w:proofErr w:type="spellStart"/>
      <w:r w:rsidRPr="003A1149">
        <w:rPr>
          <w:rFonts w:cstheme="minorHAnsi"/>
          <w:b w:val="0"/>
          <w:bCs/>
          <w:color w:val="auto"/>
          <w:sz w:val="22"/>
        </w:rPr>
        <w:t>return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 xml:space="preserve"> res</w:t>
      </w:r>
    </w:p>
    <w:p w14:paraId="62B814B8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</w:rPr>
      </w:pPr>
    </w:p>
    <w:p w14:paraId="4AFFB687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</w:rPr>
      </w:pPr>
      <w:r w:rsidRPr="003A1149">
        <w:rPr>
          <w:rFonts w:cstheme="minorHAnsi"/>
          <w:b w:val="0"/>
          <w:bCs/>
          <w:color w:val="auto"/>
          <w:sz w:val="22"/>
        </w:rPr>
        <w:t xml:space="preserve">    @staticmethod</w:t>
      </w:r>
    </w:p>
    <w:p w14:paraId="4F0A3128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</w:rPr>
      </w:pPr>
      <w:r w:rsidRPr="003A1149">
        <w:rPr>
          <w:rFonts w:cstheme="minorHAnsi"/>
          <w:b w:val="0"/>
          <w:bCs/>
          <w:color w:val="auto"/>
          <w:sz w:val="22"/>
        </w:rPr>
        <w:t xml:space="preserve">    </w:t>
      </w:r>
      <w:proofErr w:type="spellStart"/>
      <w:r w:rsidRPr="003A1149">
        <w:rPr>
          <w:rFonts w:cstheme="minorHAnsi"/>
          <w:b w:val="0"/>
          <w:bCs/>
          <w:color w:val="auto"/>
          <w:sz w:val="22"/>
        </w:rPr>
        <w:t>def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 xml:space="preserve"> consultaSencilla1(</w:t>
      </w:r>
      <w:proofErr w:type="spellStart"/>
      <w:r w:rsidRPr="003A1149">
        <w:rPr>
          <w:rFonts w:cstheme="minorHAnsi"/>
          <w:b w:val="0"/>
          <w:bCs/>
          <w:color w:val="auto"/>
          <w:sz w:val="22"/>
        </w:rPr>
        <w:t>tx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>):</w:t>
      </w:r>
    </w:p>
    <w:p w14:paraId="550CBCBF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</w:rPr>
      </w:pPr>
      <w:r w:rsidRPr="003A1149">
        <w:rPr>
          <w:rFonts w:cstheme="minorHAnsi"/>
          <w:b w:val="0"/>
          <w:bCs/>
          <w:color w:val="auto"/>
          <w:sz w:val="22"/>
        </w:rPr>
        <w:t xml:space="preserve">        </w:t>
      </w:r>
      <w:proofErr w:type="spellStart"/>
      <w:r w:rsidRPr="003A1149">
        <w:rPr>
          <w:rFonts w:cstheme="minorHAnsi"/>
          <w:b w:val="0"/>
          <w:bCs/>
          <w:color w:val="auto"/>
          <w:sz w:val="22"/>
        </w:rPr>
        <w:t>query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 xml:space="preserve"> = (</w:t>
      </w:r>
    </w:p>
    <w:p w14:paraId="64B1D6D5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</w:rPr>
      </w:pPr>
      <w:r w:rsidRPr="003A1149">
        <w:rPr>
          <w:rFonts w:cstheme="minorHAnsi"/>
          <w:b w:val="0"/>
          <w:bCs/>
          <w:color w:val="auto"/>
          <w:sz w:val="22"/>
        </w:rPr>
        <w:t xml:space="preserve">            "match (a: Asignatura) &lt;-</w:t>
      </w:r>
      <w:proofErr w:type="gramStart"/>
      <w:r w:rsidRPr="003A1149">
        <w:rPr>
          <w:rFonts w:cstheme="minorHAnsi"/>
          <w:b w:val="0"/>
          <w:bCs/>
          <w:color w:val="auto"/>
          <w:sz w:val="22"/>
        </w:rPr>
        <w:t>[:CONTIENE</w:t>
      </w:r>
      <w:proofErr w:type="gramEnd"/>
      <w:r w:rsidRPr="003A1149">
        <w:rPr>
          <w:rFonts w:cstheme="minorHAnsi"/>
          <w:b w:val="0"/>
          <w:bCs/>
          <w:color w:val="auto"/>
          <w:sz w:val="22"/>
        </w:rPr>
        <w:t>]- (:Grado{nombre:\"</w:t>
      </w:r>
      <w:proofErr w:type="spellStart"/>
      <w:r w:rsidRPr="003A1149">
        <w:rPr>
          <w:rFonts w:cstheme="minorHAnsi"/>
          <w:b w:val="0"/>
          <w:bCs/>
          <w:color w:val="auto"/>
          <w:sz w:val="22"/>
        </w:rPr>
        <w:t>Ingenieria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 xml:space="preserve"> </w:t>
      </w:r>
      <w:proofErr w:type="spellStart"/>
      <w:r w:rsidRPr="003A1149">
        <w:rPr>
          <w:rFonts w:cstheme="minorHAnsi"/>
          <w:b w:val="0"/>
          <w:bCs/>
          <w:color w:val="auto"/>
          <w:sz w:val="22"/>
        </w:rPr>
        <w:t>Informatica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>\"}) "</w:t>
      </w:r>
    </w:p>
    <w:p w14:paraId="158B955A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</w:rPr>
        <w:t xml:space="preserve">            </w:t>
      </w:r>
      <w:r w:rsidRPr="003A1149">
        <w:rPr>
          <w:rFonts w:cstheme="minorHAnsi"/>
          <w:b w:val="0"/>
          <w:bCs/>
          <w:color w:val="auto"/>
          <w:sz w:val="22"/>
          <w:lang w:val="en-GB"/>
        </w:rPr>
        <w:t>"</w:t>
      </w:r>
      <w:proofErr w:type="gramStart"/>
      <w:r w:rsidRPr="003A1149">
        <w:rPr>
          <w:rFonts w:cstheme="minorHAnsi"/>
          <w:b w:val="0"/>
          <w:bCs/>
          <w:color w:val="auto"/>
          <w:sz w:val="22"/>
          <w:lang w:val="en-GB"/>
        </w:rPr>
        <w:t>return</w:t>
      </w:r>
      <w:proofErr w:type="gramEnd"/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a"</w:t>
      </w:r>
    </w:p>
    <w:p w14:paraId="26ED6DB8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       )</w:t>
      </w:r>
    </w:p>
    <w:p w14:paraId="7D970561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       nodes = </w:t>
      </w:r>
      <w:proofErr w:type="spellStart"/>
      <w:r w:rsidRPr="003A1149">
        <w:rPr>
          <w:rFonts w:cstheme="minorHAnsi"/>
          <w:b w:val="0"/>
          <w:bCs/>
          <w:color w:val="auto"/>
          <w:sz w:val="22"/>
          <w:lang w:val="en-GB"/>
        </w:rPr>
        <w:t>tx.run</w:t>
      </w:r>
      <w:proofErr w:type="spellEnd"/>
      <w:r w:rsidRPr="003A1149">
        <w:rPr>
          <w:rFonts w:cstheme="minorHAnsi"/>
          <w:b w:val="0"/>
          <w:bCs/>
          <w:color w:val="auto"/>
          <w:sz w:val="22"/>
          <w:lang w:val="en-GB"/>
        </w:rPr>
        <w:t>(query)</w:t>
      </w:r>
    </w:p>
    <w:p w14:paraId="25B65CC4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       </w:t>
      </w:r>
      <w:proofErr w:type="spellStart"/>
      <w:r w:rsidRPr="003A1149">
        <w:rPr>
          <w:rFonts w:cstheme="minorHAnsi"/>
          <w:b w:val="0"/>
          <w:bCs/>
          <w:color w:val="auto"/>
          <w:sz w:val="22"/>
        </w:rPr>
        <w:t>return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 xml:space="preserve"> </w:t>
      </w:r>
      <w:proofErr w:type="spellStart"/>
      <w:r w:rsidRPr="003A1149">
        <w:rPr>
          <w:rFonts w:cstheme="minorHAnsi"/>
          <w:b w:val="0"/>
          <w:bCs/>
          <w:color w:val="auto"/>
          <w:sz w:val="22"/>
        </w:rPr>
        <w:t>App.procesarNodos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>(</w:t>
      </w:r>
      <w:proofErr w:type="spellStart"/>
      <w:r w:rsidRPr="003A1149">
        <w:rPr>
          <w:rFonts w:cstheme="minorHAnsi"/>
          <w:b w:val="0"/>
          <w:bCs/>
          <w:color w:val="auto"/>
          <w:sz w:val="22"/>
        </w:rPr>
        <w:t>nodes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>, "a")</w:t>
      </w:r>
    </w:p>
    <w:p w14:paraId="60118EDD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</w:rPr>
      </w:pPr>
    </w:p>
    <w:p w14:paraId="1CA28EF3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</w:rPr>
      </w:pPr>
    </w:p>
    <w:p w14:paraId="2352D1E0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</w:rPr>
      </w:pPr>
      <w:r w:rsidRPr="003A1149">
        <w:rPr>
          <w:rFonts w:cstheme="minorHAnsi"/>
          <w:b w:val="0"/>
          <w:bCs/>
          <w:color w:val="auto"/>
          <w:sz w:val="22"/>
        </w:rPr>
        <w:t xml:space="preserve">    @staticmethod</w:t>
      </w:r>
    </w:p>
    <w:p w14:paraId="3B4A50CC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</w:rPr>
      </w:pPr>
      <w:r w:rsidRPr="003A1149">
        <w:rPr>
          <w:rFonts w:cstheme="minorHAnsi"/>
          <w:b w:val="0"/>
          <w:bCs/>
          <w:color w:val="auto"/>
          <w:sz w:val="22"/>
        </w:rPr>
        <w:lastRenderedPageBreak/>
        <w:t xml:space="preserve">    </w:t>
      </w:r>
      <w:proofErr w:type="spellStart"/>
      <w:r w:rsidRPr="003A1149">
        <w:rPr>
          <w:rFonts w:cstheme="minorHAnsi"/>
          <w:b w:val="0"/>
          <w:bCs/>
          <w:color w:val="auto"/>
          <w:sz w:val="22"/>
        </w:rPr>
        <w:t>def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 xml:space="preserve"> consultaSencilla2(</w:t>
      </w:r>
      <w:proofErr w:type="spellStart"/>
      <w:r w:rsidRPr="003A1149">
        <w:rPr>
          <w:rFonts w:cstheme="minorHAnsi"/>
          <w:b w:val="0"/>
          <w:bCs/>
          <w:color w:val="auto"/>
          <w:sz w:val="22"/>
        </w:rPr>
        <w:t>tx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>):</w:t>
      </w:r>
    </w:p>
    <w:p w14:paraId="2D0A7475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</w:rPr>
      </w:pPr>
      <w:r w:rsidRPr="003A1149">
        <w:rPr>
          <w:rFonts w:cstheme="minorHAnsi"/>
          <w:b w:val="0"/>
          <w:bCs/>
          <w:color w:val="auto"/>
          <w:sz w:val="22"/>
        </w:rPr>
        <w:t xml:space="preserve">        </w:t>
      </w:r>
      <w:proofErr w:type="spellStart"/>
      <w:r w:rsidRPr="003A1149">
        <w:rPr>
          <w:rFonts w:cstheme="minorHAnsi"/>
          <w:b w:val="0"/>
          <w:bCs/>
          <w:color w:val="auto"/>
          <w:sz w:val="22"/>
        </w:rPr>
        <w:t>query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 xml:space="preserve"> = (</w:t>
      </w:r>
    </w:p>
    <w:p w14:paraId="052277E3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</w:rPr>
      </w:pPr>
      <w:r w:rsidRPr="003A1149">
        <w:rPr>
          <w:rFonts w:cstheme="minorHAnsi"/>
          <w:b w:val="0"/>
          <w:bCs/>
          <w:color w:val="auto"/>
          <w:sz w:val="22"/>
        </w:rPr>
        <w:t xml:space="preserve">            "match (</w:t>
      </w:r>
      <w:proofErr w:type="spellStart"/>
      <w:proofErr w:type="gramStart"/>
      <w:r w:rsidRPr="003A1149">
        <w:rPr>
          <w:rFonts w:cstheme="minorHAnsi"/>
          <w:b w:val="0"/>
          <w:bCs/>
          <w:color w:val="auto"/>
          <w:sz w:val="22"/>
        </w:rPr>
        <w:t>p:Persona</w:t>
      </w:r>
      <w:proofErr w:type="spellEnd"/>
      <w:proofErr w:type="gramEnd"/>
      <w:r w:rsidRPr="003A1149">
        <w:rPr>
          <w:rFonts w:cstheme="minorHAnsi"/>
          <w:b w:val="0"/>
          <w:bCs/>
          <w:color w:val="auto"/>
          <w:sz w:val="22"/>
        </w:rPr>
        <w:t>)-[:ESTA_APUNTADO]-&gt;(</w:t>
      </w:r>
      <w:proofErr w:type="spellStart"/>
      <w:r w:rsidRPr="003A1149">
        <w:rPr>
          <w:rFonts w:cstheme="minorHAnsi"/>
          <w:b w:val="0"/>
          <w:bCs/>
          <w:color w:val="auto"/>
          <w:sz w:val="22"/>
        </w:rPr>
        <w:t>a:Asignatura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>{nombre:\"Algebra\"}) "</w:t>
      </w:r>
    </w:p>
    <w:p w14:paraId="165DE89A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</w:rPr>
        <w:t xml:space="preserve">            </w:t>
      </w:r>
      <w:r w:rsidRPr="003A1149">
        <w:rPr>
          <w:rFonts w:cstheme="minorHAnsi"/>
          <w:b w:val="0"/>
          <w:bCs/>
          <w:color w:val="auto"/>
          <w:sz w:val="22"/>
          <w:lang w:val="en-GB"/>
        </w:rPr>
        <w:t>"</w:t>
      </w:r>
      <w:proofErr w:type="gramStart"/>
      <w:r w:rsidRPr="003A1149">
        <w:rPr>
          <w:rFonts w:cstheme="minorHAnsi"/>
          <w:b w:val="0"/>
          <w:bCs/>
          <w:color w:val="auto"/>
          <w:sz w:val="22"/>
          <w:lang w:val="en-GB"/>
        </w:rPr>
        <w:t>return</w:t>
      </w:r>
      <w:proofErr w:type="gramEnd"/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p"</w:t>
      </w:r>
    </w:p>
    <w:p w14:paraId="2BB12B12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       )</w:t>
      </w:r>
    </w:p>
    <w:p w14:paraId="46CE242F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       nodes = </w:t>
      </w:r>
      <w:proofErr w:type="spellStart"/>
      <w:r w:rsidRPr="003A1149">
        <w:rPr>
          <w:rFonts w:cstheme="minorHAnsi"/>
          <w:b w:val="0"/>
          <w:bCs/>
          <w:color w:val="auto"/>
          <w:sz w:val="22"/>
          <w:lang w:val="en-GB"/>
        </w:rPr>
        <w:t>tx.run</w:t>
      </w:r>
      <w:proofErr w:type="spellEnd"/>
      <w:r w:rsidRPr="003A1149">
        <w:rPr>
          <w:rFonts w:cstheme="minorHAnsi"/>
          <w:b w:val="0"/>
          <w:bCs/>
          <w:color w:val="auto"/>
          <w:sz w:val="22"/>
          <w:lang w:val="en-GB"/>
        </w:rPr>
        <w:t>(query)</w:t>
      </w:r>
    </w:p>
    <w:p w14:paraId="6D4F0653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       return </w:t>
      </w:r>
      <w:proofErr w:type="spellStart"/>
      <w:r w:rsidRPr="003A1149">
        <w:rPr>
          <w:rFonts w:cstheme="minorHAnsi"/>
          <w:b w:val="0"/>
          <w:bCs/>
          <w:color w:val="auto"/>
          <w:sz w:val="22"/>
          <w:lang w:val="en-GB"/>
        </w:rPr>
        <w:t>App.procesarNodos</w:t>
      </w:r>
      <w:proofErr w:type="spellEnd"/>
      <w:r w:rsidRPr="003A1149">
        <w:rPr>
          <w:rFonts w:cstheme="minorHAnsi"/>
          <w:b w:val="0"/>
          <w:bCs/>
          <w:color w:val="auto"/>
          <w:sz w:val="22"/>
          <w:lang w:val="en-GB"/>
        </w:rPr>
        <w:t>(nodes, "p")</w:t>
      </w:r>
    </w:p>
    <w:p w14:paraId="0BB28389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</w:p>
    <w:p w14:paraId="5A6CC91A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</w:p>
    <w:p w14:paraId="1A6BDC57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   @</w:t>
      </w:r>
      <w:proofErr w:type="gramStart"/>
      <w:r w:rsidRPr="003A1149">
        <w:rPr>
          <w:rFonts w:cstheme="minorHAnsi"/>
          <w:b w:val="0"/>
          <w:bCs/>
          <w:color w:val="auto"/>
          <w:sz w:val="22"/>
          <w:lang w:val="en-GB"/>
        </w:rPr>
        <w:t>staticmethod</w:t>
      </w:r>
      <w:proofErr w:type="gramEnd"/>
    </w:p>
    <w:p w14:paraId="36F0ACAE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   def consultaIntermedia1(</w:t>
      </w:r>
      <w:proofErr w:type="spellStart"/>
      <w:r w:rsidRPr="003A1149">
        <w:rPr>
          <w:rFonts w:cstheme="minorHAnsi"/>
          <w:b w:val="0"/>
          <w:bCs/>
          <w:color w:val="auto"/>
          <w:sz w:val="22"/>
          <w:lang w:val="en-GB"/>
        </w:rPr>
        <w:t>tx</w:t>
      </w:r>
      <w:proofErr w:type="spellEnd"/>
      <w:r w:rsidRPr="003A1149">
        <w:rPr>
          <w:rFonts w:cstheme="minorHAnsi"/>
          <w:b w:val="0"/>
          <w:bCs/>
          <w:color w:val="auto"/>
          <w:sz w:val="22"/>
          <w:lang w:val="en-GB"/>
        </w:rPr>
        <w:t>):</w:t>
      </w:r>
    </w:p>
    <w:p w14:paraId="4A1D5618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       </w:t>
      </w:r>
      <w:proofErr w:type="spellStart"/>
      <w:r w:rsidRPr="003A1149">
        <w:rPr>
          <w:rFonts w:cstheme="minorHAnsi"/>
          <w:b w:val="0"/>
          <w:bCs/>
          <w:color w:val="auto"/>
          <w:sz w:val="22"/>
        </w:rPr>
        <w:t>query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 xml:space="preserve"> = (</w:t>
      </w:r>
    </w:p>
    <w:p w14:paraId="627CAA1D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</w:rPr>
      </w:pPr>
      <w:r w:rsidRPr="003A1149">
        <w:rPr>
          <w:rFonts w:cstheme="minorHAnsi"/>
          <w:b w:val="0"/>
          <w:bCs/>
          <w:color w:val="auto"/>
          <w:sz w:val="22"/>
        </w:rPr>
        <w:t xml:space="preserve">            "match (a: Asignatura) &lt;- </w:t>
      </w:r>
      <w:proofErr w:type="gramStart"/>
      <w:r w:rsidRPr="003A1149">
        <w:rPr>
          <w:rFonts w:cstheme="minorHAnsi"/>
          <w:b w:val="0"/>
          <w:bCs/>
          <w:color w:val="auto"/>
          <w:sz w:val="22"/>
        </w:rPr>
        <w:t>[:CONTIENE</w:t>
      </w:r>
      <w:proofErr w:type="gramEnd"/>
      <w:r w:rsidRPr="003A1149">
        <w:rPr>
          <w:rFonts w:cstheme="minorHAnsi"/>
          <w:b w:val="0"/>
          <w:bCs/>
          <w:color w:val="auto"/>
          <w:sz w:val="22"/>
        </w:rPr>
        <w:t>] - (</w:t>
      </w:r>
      <w:proofErr w:type="spellStart"/>
      <w:r w:rsidRPr="003A1149">
        <w:rPr>
          <w:rFonts w:cstheme="minorHAnsi"/>
          <w:b w:val="0"/>
          <w:bCs/>
          <w:color w:val="auto"/>
          <w:sz w:val="22"/>
        </w:rPr>
        <w:t>g:Grado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>) "</w:t>
      </w:r>
    </w:p>
    <w:p w14:paraId="6396FABE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</w:rPr>
      </w:pPr>
      <w:r w:rsidRPr="003A1149">
        <w:rPr>
          <w:rFonts w:cstheme="minorHAnsi"/>
          <w:b w:val="0"/>
          <w:bCs/>
          <w:color w:val="auto"/>
          <w:sz w:val="22"/>
        </w:rPr>
        <w:t xml:space="preserve">            "</w:t>
      </w:r>
      <w:proofErr w:type="spellStart"/>
      <w:r w:rsidRPr="003A1149">
        <w:rPr>
          <w:rFonts w:cstheme="minorHAnsi"/>
          <w:b w:val="0"/>
          <w:bCs/>
          <w:color w:val="auto"/>
          <w:sz w:val="22"/>
        </w:rPr>
        <w:t>where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 xml:space="preserve"> </w:t>
      </w:r>
      <w:proofErr w:type="spellStart"/>
      <w:proofErr w:type="gramStart"/>
      <w:r w:rsidRPr="003A1149">
        <w:rPr>
          <w:rFonts w:cstheme="minorHAnsi"/>
          <w:b w:val="0"/>
          <w:bCs/>
          <w:color w:val="auto"/>
          <w:sz w:val="22"/>
        </w:rPr>
        <w:t>g.localizacion</w:t>
      </w:r>
      <w:proofErr w:type="spellEnd"/>
      <w:proofErr w:type="gramEnd"/>
      <w:r w:rsidRPr="003A1149">
        <w:rPr>
          <w:rFonts w:cstheme="minorHAnsi"/>
          <w:b w:val="0"/>
          <w:bCs/>
          <w:color w:val="auto"/>
          <w:sz w:val="22"/>
        </w:rPr>
        <w:t xml:space="preserve"> &lt;&gt; \"Oviedo\" and </w:t>
      </w:r>
      <w:proofErr w:type="spellStart"/>
      <w:r w:rsidRPr="003A1149">
        <w:rPr>
          <w:rFonts w:cstheme="minorHAnsi"/>
          <w:b w:val="0"/>
          <w:bCs/>
          <w:color w:val="auto"/>
          <w:sz w:val="22"/>
        </w:rPr>
        <w:t>a.nombre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 xml:space="preserve"> = \"Calculo\" "</w:t>
      </w:r>
    </w:p>
    <w:p w14:paraId="321E2D8E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</w:rPr>
      </w:pPr>
      <w:r w:rsidRPr="003A1149">
        <w:rPr>
          <w:rFonts w:cstheme="minorHAnsi"/>
          <w:b w:val="0"/>
          <w:bCs/>
          <w:color w:val="auto"/>
          <w:sz w:val="22"/>
        </w:rPr>
        <w:t xml:space="preserve">            "match (a) &lt;- </w:t>
      </w:r>
      <w:proofErr w:type="gramStart"/>
      <w:r w:rsidRPr="003A1149">
        <w:rPr>
          <w:rFonts w:cstheme="minorHAnsi"/>
          <w:b w:val="0"/>
          <w:bCs/>
          <w:color w:val="auto"/>
          <w:sz w:val="22"/>
        </w:rPr>
        <w:t>[:ESTA</w:t>
      </w:r>
      <w:proofErr w:type="gramEnd"/>
      <w:r w:rsidRPr="003A1149">
        <w:rPr>
          <w:rFonts w:cstheme="minorHAnsi"/>
          <w:b w:val="0"/>
          <w:bCs/>
          <w:color w:val="auto"/>
          <w:sz w:val="22"/>
        </w:rPr>
        <w:t>_APUNTADO] - (</w:t>
      </w:r>
      <w:proofErr w:type="spellStart"/>
      <w:r w:rsidRPr="003A1149">
        <w:rPr>
          <w:rFonts w:cstheme="minorHAnsi"/>
          <w:b w:val="0"/>
          <w:bCs/>
          <w:color w:val="auto"/>
          <w:sz w:val="22"/>
        </w:rPr>
        <w:t>p:Persona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>) "</w:t>
      </w:r>
    </w:p>
    <w:p w14:paraId="4AC674F4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</w:rPr>
        <w:t xml:space="preserve">            </w:t>
      </w:r>
      <w:r w:rsidRPr="003A1149">
        <w:rPr>
          <w:rFonts w:cstheme="minorHAnsi"/>
          <w:b w:val="0"/>
          <w:bCs/>
          <w:color w:val="auto"/>
          <w:sz w:val="22"/>
          <w:lang w:val="en-GB"/>
        </w:rPr>
        <w:t>"</w:t>
      </w:r>
      <w:proofErr w:type="gramStart"/>
      <w:r w:rsidRPr="003A1149">
        <w:rPr>
          <w:rFonts w:cstheme="minorHAnsi"/>
          <w:b w:val="0"/>
          <w:bCs/>
          <w:color w:val="auto"/>
          <w:sz w:val="22"/>
          <w:lang w:val="en-GB"/>
        </w:rPr>
        <w:t>return</w:t>
      </w:r>
      <w:proofErr w:type="gramEnd"/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distinct(p) "</w:t>
      </w:r>
    </w:p>
    <w:p w14:paraId="3A81A2B6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       )</w:t>
      </w:r>
    </w:p>
    <w:p w14:paraId="1A4BF371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       nodes = </w:t>
      </w:r>
      <w:proofErr w:type="spellStart"/>
      <w:r w:rsidRPr="003A1149">
        <w:rPr>
          <w:rFonts w:cstheme="minorHAnsi"/>
          <w:b w:val="0"/>
          <w:bCs/>
          <w:color w:val="auto"/>
          <w:sz w:val="22"/>
          <w:lang w:val="en-GB"/>
        </w:rPr>
        <w:t>tx.run</w:t>
      </w:r>
      <w:proofErr w:type="spellEnd"/>
      <w:r w:rsidRPr="003A1149">
        <w:rPr>
          <w:rFonts w:cstheme="minorHAnsi"/>
          <w:b w:val="0"/>
          <w:bCs/>
          <w:color w:val="auto"/>
          <w:sz w:val="22"/>
          <w:lang w:val="en-GB"/>
        </w:rPr>
        <w:t>(query)</w:t>
      </w:r>
    </w:p>
    <w:p w14:paraId="6EC6E8ED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       return </w:t>
      </w:r>
      <w:proofErr w:type="spellStart"/>
      <w:r w:rsidRPr="003A1149">
        <w:rPr>
          <w:rFonts w:cstheme="minorHAnsi"/>
          <w:b w:val="0"/>
          <w:bCs/>
          <w:color w:val="auto"/>
          <w:sz w:val="22"/>
          <w:lang w:val="en-GB"/>
        </w:rPr>
        <w:t>App.procesarNodos</w:t>
      </w:r>
      <w:proofErr w:type="spellEnd"/>
      <w:r w:rsidRPr="003A1149">
        <w:rPr>
          <w:rFonts w:cstheme="minorHAnsi"/>
          <w:b w:val="0"/>
          <w:bCs/>
          <w:color w:val="auto"/>
          <w:sz w:val="22"/>
          <w:lang w:val="en-GB"/>
        </w:rPr>
        <w:t>(nodes, "p")</w:t>
      </w:r>
    </w:p>
    <w:p w14:paraId="5FE2B2BF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</w:p>
    <w:p w14:paraId="16F043E6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</w:p>
    <w:p w14:paraId="1A69815C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lastRenderedPageBreak/>
        <w:t xml:space="preserve">    @</w:t>
      </w:r>
      <w:proofErr w:type="gramStart"/>
      <w:r w:rsidRPr="003A1149">
        <w:rPr>
          <w:rFonts w:cstheme="minorHAnsi"/>
          <w:b w:val="0"/>
          <w:bCs/>
          <w:color w:val="auto"/>
          <w:sz w:val="22"/>
          <w:lang w:val="en-GB"/>
        </w:rPr>
        <w:t>staticmethod</w:t>
      </w:r>
      <w:proofErr w:type="gramEnd"/>
    </w:p>
    <w:p w14:paraId="5C945FBE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   def consultaIntermedia2(</w:t>
      </w:r>
      <w:proofErr w:type="spellStart"/>
      <w:r w:rsidRPr="003A1149">
        <w:rPr>
          <w:rFonts w:cstheme="minorHAnsi"/>
          <w:b w:val="0"/>
          <w:bCs/>
          <w:color w:val="auto"/>
          <w:sz w:val="22"/>
          <w:lang w:val="en-GB"/>
        </w:rPr>
        <w:t>tx</w:t>
      </w:r>
      <w:proofErr w:type="spellEnd"/>
      <w:r w:rsidRPr="003A1149">
        <w:rPr>
          <w:rFonts w:cstheme="minorHAnsi"/>
          <w:b w:val="0"/>
          <w:bCs/>
          <w:color w:val="auto"/>
          <w:sz w:val="22"/>
          <w:lang w:val="en-GB"/>
        </w:rPr>
        <w:t>):</w:t>
      </w:r>
    </w:p>
    <w:p w14:paraId="4329D424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       query = (</w:t>
      </w:r>
    </w:p>
    <w:p w14:paraId="36BC33EF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           "MATCH (</w:t>
      </w:r>
      <w:proofErr w:type="spellStart"/>
      <w:proofErr w:type="gramStart"/>
      <w:r w:rsidRPr="003A1149">
        <w:rPr>
          <w:rFonts w:cstheme="minorHAnsi"/>
          <w:b w:val="0"/>
          <w:bCs/>
          <w:color w:val="auto"/>
          <w:sz w:val="22"/>
          <w:lang w:val="en-GB"/>
        </w:rPr>
        <w:t>p:Persona</w:t>
      </w:r>
      <w:proofErr w:type="spellEnd"/>
      <w:proofErr w:type="gramEnd"/>
      <w:r w:rsidRPr="003A1149">
        <w:rPr>
          <w:rFonts w:cstheme="minorHAnsi"/>
          <w:b w:val="0"/>
          <w:bCs/>
          <w:color w:val="auto"/>
          <w:sz w:val="22"/>
          <w:lang w:val="en-GB"/>
        </w:rPr>
        <w:t>)-[:IMPARTE]-&gt;(</w:t>
      </w:r>
      <w:proofErr w:type="spellStart"/>
      <w:r w:rsidRPr="003A1149">
        <w:rPr>
          <w:rFonts w:cstheme="minorHAnsi"/>
          <w:b w:val="0"/>
          <w:bCs/>
          <w:color w:val="auto"/>
          <w:sz w:val="22"/>
          <w:lang w:val="en-GB"/>
        </w:rPr>
        <w:t>s:Asignatura</w:t>
      </w:r>
      <w:proofErr w:type="spellEnd"/>
      <w:r w:rsidRPr="003A1149">
        <w:rPr>
          <w:rFonts w:cstheme="minorHAnsi"/>
          <w:b w:val="0"/>
          <w:bCs/>
          <w:color w:val="auto"/>
          <w:sz w:val="22"/>
          <w:lang w:val="en-GB"/>
        </w:rPr>
        <w:t>) "</w:t>
      </w:r>
    </w:p>
    <w:p w14:paraId="6D211CE8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           "OPTIONAL MATCH (p)-</w:t>
      </w:r>
      <w:proofErr w:type="gramStart"/>
      <w:r w:rsidRPr="003A1149">
        <w:rPr>
          <w:rFonts w:cstheme="minorHAnsi"/>
          <w:b w:val="0"/>
          <w:bCs/>
          <w:color w:val="auto"/>
          <w:sz w:val="22"/>
          <w:lang w:val="en-GB"/>
        </w:rPr>
        <w:t>[:DIRIGE</w:t>
      </w:r>
      <w:proofErr w:type="gramEnd"/>
      <w:r w:rsidRPr="003A1149">
        <w:rPr>
          <w:rFonts w:cstheme="minorHAnsi"/>
          <w:b w:val="0"/>
          <w:bCs/>
          <w:color w:val="auto"/>
          <w:sz w:val="22"/>
          <w:lang w:val="en-GB"/>
        </w:rPr>
        <w:t>]-&gt;(</w:t>
      </w:r>
      <w:proofErr w:type="spellStart"/>
      <w:r w:rsidRPr="003A1149">
        <w:rPr>
          <w:rFonts w:cstheme="minorHAnsi"/>
          <w:b w:val="0"/>
          <w:bCs/>
          <w:color w:val="auto"/>
          <w:sz w:val="22"/>
          <w:lang w:val="en-GB"/>
        </w:rPr>
        <w:t>g:Grado</w:t>
      </w:r>
      <w:proofErr w:type="spellEnd"/>
      <w:r w:rsidRPr="003A1149">
        <w:rPr>
          <w:rFonts w:cstheme="minorHAnsi"/>
          <w:b w:val="0"/>
          <w:bCs/>
          <w:color w:val="auto"/>
          <w:sz w:val="22"/>
          <w:lang w:val="en-GB"/>
        </w:rPr>
        <w:t>) "</w:t>
      </w:r>
    </w:p>
    <w:p w14:paraId="2A5EDC41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           "WITH p, COUNT(g) AS </w:t>
      </w:r>
      <w:proofErr w:type="spellStart"/>
      <w:r w:rsidRPr="003A1149">
        <w:rPr>
          <w:rFonts w:cstheme="minorHAnsi"/>
          <w:b w:val="0"/>
          <w:bCs/>
          <w:color w:val="auto"/>
          <w:sz w:val="22"/>
          <w:lang w:val="en-GB"/>
        </w:rPr>
        <w:t>contador</w:t>
      </w:r>
      <w:proofErr w:type="spellEnd"/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"</w:t>
      </w:r>
    </w:p>
    <w:p w14:paraId="143479B7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           "WHERE </w:t>
      </w:r>
      <w:proofErr w:type="spellStart"/>
      <w:r w:rsidRPr="003A1149">
        <w:rPr>
          <w:rFonts w:cstheme="minorHAnsi"/>
          <w:b w:val="0"/>
          <w:bCs/>
          <w:color w:val="auto"/>
          <w:sz w:val="22"/>
          <w:lang w:val="en-GB"/>
        </w:rPr>
        <w:t>contador</w:t>
      </w:r>
      <w:proofErr w:type="spellEnd"/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= 0 "</w:t>
      </w:r>
    </w:p>
    <w:p w14:paraId="3C2E1BA0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           "RETURN p"</w:t>
      </w:r>
    </w:p>
    <w:p w14:paraId="4FE6A12A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       )</w:t>
      </w:r>
    </w:p>
    <w:p w14:paraId="5DC1B281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       nodes = </w:t>
      </w:r>
      <w:proofErr w:type="spellStart"/>
      <w:r w:rsidRPr="003A1149">
        <w:rPr>
          <w:rFonts w:cstheme="minorHAnsi"/>
          <w:b w:val="0"/>
          <w:bCs/>
          <w:color w:val="auto"/>
          <w:sz w:val="22"/>
          <w:lang w:val="en-GB"/>
        </w:rPr>
        <w:t>tx.run</w:t>
      </w:r>
      <w:proofErr w:type="spellEnd"/>
      <w:r w:rsidRPr="003A1149">
        <w:rPr>
          <w:rFonts w:cstheme="minorHAnsi"/>
          <w:b w:val="0"/>
          <w:bCs/>
          <w:color w:val="auto"/>
          <w:sz w:val="22"/>
          <w:lang w:val="en-GB"/>
        </w:rPr>
        <w:t>(query)</w:t>
      </w:r>
    </w:p>
    <w:p w14:paraId="6AE9EE6E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       </w:t>
      </w:r>
      <w:proofErr w:type="spellStart"/>
      <w:r w:rsidRPr="003A1149">
        <w:rPr>
          <w:rFonts w:cstheme="minorHAnsi"/>
          <w:b w:val="0"/>
          <w:bCs/>
          <w:color w:val="auto"/>
          <w:sz w:val="22"/>
        </w:rPr>
        <w:t>return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 xml:space="preserve"> </w:t>
      </w:r>
      <w:proofErr w:type="spellStart"/>
      <w:r w:rsidRPr="003A1149">
        <w:rPr>
          <w:rFonts w:cstheme="minorHAnsi"/>
          <w:b w:val="0"/>
          <w:bCs/>
          <w:color w:val="auto"/>
          <w:sz w:val="22"/>
        </w:rPr>
        <w:t>App.procesarNodos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>(</w:t>
      </w:r>
      <w:proofErr w:type="spellStart"/>
      <w:r w:rsidRPr="003A1149">
        <w:rPr>
          <w:rFonts w:cstheme="minorHAnsi"/>
          <w:b w:val="0"/>
          <w:bCs/>
          <w:color w:val="auto"/>
          <w:sz w:val="22"/>
        </w:rPr>
        <w:t>nodes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>, "p")</w:t>
      </w:r>
    </w:p>
    <w:p w14:paraId="2B6CDD8F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</w:rPr>
      </w:pPr>
    </w:p>
    <w:p w14:paraId="0A7C8A7F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</w:rPr>
      </w:pPr>
    </w:p>
    <w:p w14:paraId="66D9F1EA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</w:rPr>
      </w:pPr>
      <w:r w:rsidRPr="003A1149">
        <w:rPr>
          <w:rFonts w:cstheme="minorHAnsi"/>
          <w:b w:val="0"/>
          <w:bCs/>
          <w:color w:val="auto"/>
          <w:sz w:val="22"/>
        </w:rPr>
        <w:t xml:space="preserve">    @staticmethod</w:t>
      </w:r>
    </w:p>
    <w:p w14:paraId="52229EA9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</w:rPr>
      </w:pPr>
      <w:r w:rsidRPr="003A1149">
        <w:rPr>
          <w:rFonts w:cstheme="minorHAnsi"/>
          <w:b w:val="0"/>
          <w:bCs/>
          <w:color w:val="auto"/>
          <w:sz w:val="22"/>
        </w:rPr>
        <w:t xml:space="preserve">    </w:t>
      </w:r>
      <w:proofErr w:type="spellStart"/>
      <w:r w:rsidRPr="003A1149">
        <w:rPr>
          <w:rFonts w:cstheme="minorHAnsi"/>
          <w:b w:val="0"/>
          <w:bCs/>
          <w:color w:val="auto"/>
          <w:sz w:val="22"/>
        </w:rPr>
        <w:t>def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 xml:space="preserve"> consultaAvanzada1(</w:t>
      </w:r>
      <w:proofErr w:type="spellStart"/>
      <w:r w:rsidRPr="003A1149">
        <w:rPr>
          <w:rFonts w:cstheme="minorHAnsi"/>
          <w:b w:val="0"/>
          <w:bCs/>
          <w:color w:val="auto"/>
          <w:sz w:val="22"/>
        </w:rPr>
        <w:t>tx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>):</w:t>
      </w:r>
    </w:p>
    <w:p w14:paraId="152D8E84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</w:rPr>
        <w:t xml:space="preserve">        </w:t>
      </w:r>
      <w:r w:rsidRPr="003A1149">
        <w:rPr>
          <w:rFonts w:cstheme="minorHAnsi"/>
          <w:b w:val="0"/>
          <w:bCs/>
          <w:color w:val="auto"/>
          <w:sz w:val="22"/>
          <w:lang w:val="en-GB"/>
        </w:rPr>
        <w:t>query = (</w:t>
      </w:r>
    </w:p>
    <w:p w14:paraId="0FC11E9F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           "MATCH (</w:t>
      </w:r>
      <w:proofErr w:type="spellStart"/>
      <w:proofErr w:type="gramStart"/>
      <w:r w:rsidRPr="003A1149">
        <w:rPr>
          <w:rFonts w:cstheme="minorHAnsi"/>
          <w:b w:val="0"/>
          <w:bCs/>
          <w:color w:val="auto"/>
          <w:sz w:val="22"/>
          <w:lang w:val="en-GB"/>
        </w:rPr>
        <w:t>g:Grado</w:t>
      </w:r>
      <w:proofErr w:type="spellEnd"/>
      <w:proofErr w:type="gramEnd"/>
      <w:r w:rsidRPr="003A1149">
        <w:rPr>
          <w:rFonts w:cstheme="minorHAnsi"/>
          <w:b w:val="0"/>
          <w:bCs/>
          <w:color w:val="auto"/>
          <w:sz w:val="22"/>
          <w:lang w:val="en-GB"/>
        </w:rPr>
        <w:t>) "</w:t>
      </w:r>
    </w:p>
    <w:p w14:paraId="7EC063DE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           "WHERE </w:t>
      </w:r>
      <w:proofErr w:type="gramStart"/>
      <w:r w:rsidRPr="003A1149">
        <w:rPr>
          <w:rFonts w:cstheme="minorHAnsi"/>
          <w:b w:val="0"/>
          <w:bCs/>
          <w:color w:val="auto"/>
          <w:sz w:val="22"/>
          <w:lang w:val="en-GB"/>
        </w:rPr>
        <w:t>EXISTS{ "</w:t>
      </w:r>
      <w:proofErr w:type="gramEnd"/>
    </w:p>
    <w:p w14:paraId="35C43F00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           "MATCH (g)&lt;-</w:t>
      </w:r>
      <w:proofErr w:type="gramStart"/>
      <w:r w:rsidRPr="003A1149">
        <w:rPr>
          <w:rFonts w:cstheme="minorHAnsi"/>
          <w:b w:val="0"/>
          <w:bCs/>
          <w:color w:val="auto"/>
          <w:sz w:val="22"/>
          <w:lang w:val="en-GB"/>
        </w:rPr>
        <w:t>[:DIRIGE</w:t>
      </w:r>
      <w:proofErr w:type="gramEnd"/>
      <w:r w:rsidRPr="003A1149">
        <w:rPr>
          <w:rFonts w:cstheme="minorHAnsi"/>
          <w:b w:val="0"/>
          <w:bCs/>
          <w:color w:val="auto"/>
          <w:sz w:val="22"/>
          <w:lang w:val="en-GB"/>
        </w:rPr>
        <w:t>]-(</w:t>
      </w:r>
      <w:proofErr w:type="spellStart"/>
      <w:r w:rsidRPr="003A1149">
        <w:rPr>
          <w:rFonts w:cstheme="minorHAnsi"/>
          <w:b w:val="0"/>
          <w:bCs/>
          <w:color w:val="auto"/>
          <w:sz w:val="22"/>
          <w:lang w:val="en-GB"/>
        </w:rPr>
        <w:t>p:Persona</w:t>
      </w:r>
      <w:proofErr w:type="spellEnd"/>
      <w:r w:rsidRPr="003A1149">
        <w:rPr>
          <w:rFonts w:cstheme="minorHAnsi"/>
          <w:b w:val="0"/>
          <w:bCs/>
          <w:color w:val="auto"/>
          <w:sz w:val="22"/>
          <w:lang w:val="en-GB"/>
        </w:rPr>
        <w:t>) "</w:t>
      </w:r>
    </w:p>
    <w:p w14:paraId="44B1A683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           "WHERE </w:t>
      </w:r>
      <w:proofErr w:type="spellStart"/>
      <w:proofErr w:type="gramStart"/>
      <w:r w:rsidRPr="003A1149">
        <w:rPr>
          <w:rFonts w:cstheme="minorHAnsi"/>
          <w:b w:val="0"/>
          <w:bCs/>
          <w:color w:val="auto"/>
          <w:sz w:val="22"/>
          <w:lang w:val="en-GB"/>
        </w:rPr>
        <w:t>p.edad</w:t>
      </w:r>
      <w:proofErr w:type="spellEnd"/>
      <w:proofErr w:type="gramEnd"/>
      <w:r w:rsidRPr="003A1149">
        <w:rPr>
          <w:rFonts w:cstheme="minorHAnsi"/>
          <w:b w:val="0"/>
          <w:bCs/>
          <w:color w:val="auto"/>
          <w:sz w:val="22"/>
          <w:lang w:val="en-GB"/>
        </w:rPr>
        <w:t>=40 AND EXISTS { "</w:t>
      </w:r>
    </w:p>
    <w:p w14:paraId="6E4DBC50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           "MATCH (g)-</w:t>
      </w:r>
      <w:proofErr w:type="gramStart"/>
      <w:r w:rsidRPr="003A1149">
        <w:rPr>
          <w:rFonts w:cstheme="minorHAnsi"/>
          <w:b w:val="0"/>
          <w:bCs/>
          <w:color w:val="auto"/>
          <w:sz w:val="22"/>
          <w:lang w:val="en-GB"/>
        </w:rPr>
        <w:t>[:CONTIENE</w:t>
      </w:r>
      <w:proofErr w:type="gramEnd"/>
      <w:r w:rsidRPr="003A1149">
        <w:rPr>
          <w:rFonts w:cstheme="minorHAnsi"/>
          <w:b w:val="0"/>
          <w:bCs/>
          <w:color w:val="auto"/>
          <w:sz w:val="22"/>
          <w:lang w:val="en-GB"/>
        </w:rPr>
        <w:t>]-&gt;(</w:t>
      </w:r>
      <w:proofErr w:type="spellStart"/>
      <w:r w:rsidRPr="003A1149">
        <w:rPr>
          <w:rFonts w:cstheme="minorHAnsi"/>
          <w:b w:val="0"/>
          <w:bCs/>
          <w:color w:val="auto"/>
          <w:sz w:val="22"/>
          <w:lang w:val="en-GB"/>
        </w:rPr>
        <w:t>a:Asignatura</w:t>
      </w:r>
      <w:proofErr w:type="spellEnd"/>
      <w:r w:rsidRPr="003A1149">
        <w:rPr>
          <w:rFonts w:cstheme="minorHAnsi"/>
          <w:b w:val="0"/>
          <w:bCs/>
          <w:color w:val="auto"/>
          <w:sz w:val="22"/>
          <w:lang w:val="en-GB"/>
        </w:rPr>
        <w:t>) "</w:t>
      </w:r>
    </w:p>
    <w:p w14:paraId="373E4944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lastRenderedPageBreak/>
        <w:t xml:space="preserve">            "where </w:t>
      </w:r>
      <w:proofErr w:type="spellStart"/>
      <w:proofErr w:type="gramStart"/>
      <w:r w:rsidRPr="003A1149">
        <w:rPr>
          <w:rFonts w:cstheme="minorHAnsi"/>
          <w:b w:val="0"/>
          <w:bCs/>
          <w:color w:val="auto"/>
          <w:sz w:val="22"/>
          <w:lang w:val="en-GB"/>
        </w:rPr>
        <w:t>a.rama</w:t>
      </w:r>
      <w:proofErr w:type="spellEnd"/>
      <w:proofErr w:type="gramEnd"/>
      <w:r w:rsidRPr="003A1149">
        <w:rPr>
          <w:rFonts w:cstheme="minorHAnsi"/>
          <w:b w:val="0"/>
          <w:bCs/>
          <w:color w:val="auto"/>
          <w:sz w:val="22"/>
          <w:lang w:val="en-GB"/>
        </w:rPr>
        <w:t>=\"</w:t>
      </w:r>
      <w:proofErr w:type="spellStart"/>
      <w:r w:rsidRPr="003A1149">
        <w:rPr>
          <w:rFonts w:cstheme="minorHAnsi"/>
          <w:b w:val="0"/>
          <w:bCs/>
          <w:color w:val="auto"/>
          <w:sz w:val="22"/>
          <w:lang w:val="en-GB"/>
        </w:rPr>
        <w:t>Ingenieria</w:t>
      </w:r>
      <w:proofErr w:type="spellEnd"/>
      <w:r w:rsidRPr="003A1149">
        <w:rPr>
          <w:rFonts w:cstheme="minorHAnsi"/>
          <w:b w:val="0"/>
          <w:bCs/>
          <w:color w:val="auto"/>
          <w:sz w:val="22"/>
          <w:lang w:val="en-GB"/>
        </w:rPr>
        <w:t>\" "</w:t>
      </w:r>
    </w:p>
    <w:p w14:paraId="6B8D8773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           "} "</w:t>
      </w:r>
    </w:p>
    <w:p w14:paraId="2F922723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           "} "</w:t>
      </w:r>
    </w:p>
    <w:p w14:paraId="14F433F9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           "</w:t>
      </w:r>
      <w:proofErr w:type="gramStart"/>
      <w:r w:rsidRPr="003A1149">
        <w:rPr>
          <w:rFonts w:cstheme="minorHAnsi"/>
          <w:b w:val="0"/>
          <w:bCs/>
          <w:color w:val="auto"/>
          <w:sz w:val="22"/>
          <w:lang w:val="en-GB"/>
        </w:rPr>
        <w:t>RETURN  g</w:t>
      </w:r>
      <w:proofErr w:type="gramEnd"/>
      <w:r w:rsidRPr="003A1149">
        <w:rPr>
          <w:rFonts w:cstheme="minorHAnsi"/>
          <w:b w:val="0"/>
          <w:bCs/>
          <w:color w:val="auto"/>
          <w:sz w:val="22"/>
          <w:lang w:val="en-GB"/>
        </w:rPr>
        <w:t>"</w:t>
      </w:r>
    </w:p>
    <w:p w14:paraId="777A8B28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       )</w:t>
      </w:r>
    </w:p>
    <w:p w14:paraId="3339641C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       nodes = </w:t>
      </w:r>
      <w:proofErr w:type="spellStart"/>
      <w:r w:rsidRPr="003A1149">
        <w:rPr>
          <w:rFonts w:cstheme="minorHAnsi"/>
          <w:b w:val="0"/>
          <w:bCs/>
          <w:color w:val="auto"/>
          <w:sz w:val="22"/>
          <w:lang w:val="en-GB"/>
        </w:rPr>
        <w:t>tx.run</w:t>
      </w:r>
      <w:proofErr w:type="spellEnd"/>
      <w:r w:rsidRPr="003A1149">
        <w:rPr>
          <w:rFonts w:cstheme="minorHAnsi"/>
          <w:b w:val="0"/>
          <w:bCs/>
          <w:color w:val="auto"/>
          <w:sz w:val="22"/>
          <w:lang w:val="en-GB"/>
        </w:rPr>
        <w:t>(query)</w:t>
      </w:r>
    </w:p>
    <w:p w14:paraId="3BC25346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       return </w:t>
      </w:r>
      <w:proofErr w:type="spellStart"/>
      <w:r w:rsidRPr="003A1149">
        <w:rPr>
          <w:rFonts w:cstheme="minorHAnsi"/>
          <w:b w:val="0"/>
          <w:bCs/>
          <w:color w:val="auto"/>
          <w:sz w:val="22"/>
          <w:lang w:val="en-GB"/>
        </w:rPr>
        <w:t>App.procesarNodos</w:t>
      </w:r>
      <w:proofErr w:type="spellEnd"/>
      <w:r w:rsidRPr="003A1149">
        <w:rPr>
          <w:rFonts w:cstheme="minorHAnsi"/>
          <w:b w:val="0"/>
          <w:bCs/>
          <w:color w:val="auto"/>
          <w:sz w:val="22"/>
          <w:lang w:val="en-GB"/>
        </w:rPr>
        <w:t>(nodes, "g")</w:t>
      </w:r>
    </w:p>
    <w:p w14:paraId="29017AC0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</w:p>
    <w:p w14:paraId="38CED4D1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</w:p>
    <w:p w14:paraId="71C73130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   </w:t>
      </w:r>
      <w:r w:rsidRPr="003A1149">
        <w:rPr>
          <w:rFonts w:cstheme="minorHAnsi"/>
          <w:b w:val="0"/>
          <w:bCs/>
          <w:color w:val="auto"/>
          <w:sz w:val="22"/>
        </w:rPr>
        <w:t>@staticmethod</w:t>
      </w:r>
    </w:p>
    <w:p w14:paraId="01B6E16C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</w:rPr>
      </w:pPr>
      <w:r w:rsidRPr="003A1149">
        <w:rPr>
          <w:rFonts w:cstheme="minorHAnsi"/>
          <w:b w:val="0"/>
          <w:bCs/>
          <w:color w:val="auto"/>
          <w:sz w:val="22"/>
        </w:rPr>
        <w:t xml:space="preserve">    </w:t>
      </w:r>
      <w:proofErr w:type="spellStart"/>
      <w:r w:rsidRPr="003A1149">
        <w:rPr>
          <w:rFonts w:cstheme="minorHAnsi"/>
          <w:b w:val="0"/>
          <w:bCs/>
          <w:color w:val="auto"/>
          <w:sz w:val="22"/>
        </w:rPr>
        <w:t>def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 xml:space="preserve"> consultaAvanzada2(</w:t>
      </w:r>
      <w:proofErr w:type="spellStart"/>
      <w:r w:rsidRPr="003A1149">
        <w:rPr>
          <w:rFonts w:cstheme="minorHAnsi"/>
          <w:b w:val="0"/>
          <w:bCs/>
          <w:color w:val="auto"/>
          <w:sz w:val="22"/>
        </w:rPr>
        <w:t>tx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>):</w:t>
      </w:r>
    </w:p>
    <w:p w14:paraId="5FF29DC3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</w:rPr>
      </w:pPr>
      <w:r w:rsidRPr="003A1149">
        <w:rPr>
          <w:rFonts w:cstheme="minorHAnsi"/>
          <w:b w:val="0"/>
          <w:bCs/>
          <w:color w:val="auto"/>
          <w:sz w:val="22"/>
        </w:rPr>
        <w:t xml:space="preserve">        </w:t>
      </w:r>
      <w:proofErr w:type="spellStart"/>
      <w:r w:rsidRPr="003A1149">
        <w:rPr>
          <w:rFonts w:cstheme="minorHAnsi"/>
          <w:b w:val="0"/>
          <w:bCs/>
          <w:color w:val="auto"/>
          <w:sz w:val="22"/>
        </w:rPr>
        <w:t>query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 xml:space="preserve"> = (</w:t>
      </w:r>
    </w:p>
    <w:p w14:paraId="799B1E27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</w:rPr>
      </w:pPr>
      <w:r w:rsidRPr="003A1149">
        <w:rPr>
          <w:rFonts w:cstheme="minorHAnsi"/>
          <w:b w:val="0"/>
          <w:bCs/>
          <w:color w:val="auto"/>
          <w:sz w:val="22"/>
        </w:rPr>
        <w:t xml:space="preserve">            "MATCH (</w:t>
      </w:r>
      <w:proofErr w:type="spellStart"/>
      <w:proofErr w:type="gramStart"/>
      <w:r w:rsidRPr="003A1149">
        <w:rPr>
          <w:rFonts w:cstheme="minorHAnsi"/>
          <w:b w:val="0"/>
          <w:bCs/>
          <w:color w:val="auto"/>
          <w:sz w:val="22"/>
        </w:rPr>
        <w:t>a:Persona</w:t>
      </w:r>
      <w:proofErr w:type="spellEnd"/>
      <w:proofErr w:type="gramEnd"/>
      <w:r w:rsidRPr="003A1149">
        <w:rPr>
          <w:rFonts w:cstheme="minorHAnsi"/>
          <w:b w:val="0"/>
          <w:bCs/>
          <w:color w:val="auto"/>
          <w:sz w:val="22"/>
        </w:rPr>
        <w:t>{nombre:\"</w:t>
      </w:r>
      <w:proofErr w:type="spellStart"/>
      <w:r w:rsidRPr="003A1149">
        <w:rPr>
          <w:rFonts w:cstheme="minorHAnsi"/>
          <w:b w:val="0"/>
          <w:bCs/>
          <w:color w:val="auto"/>
          <w:sz w:val="22"/>
        </w:rPr>
        <w:t>Dario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>\"}),(</w:t>
      </w:r>
      <w:proofErr w:type="spellStart"/>
      <w:r w:rsidRPr="003A1149">
        <w:rPr>
          <w:rFonts w:cstheme="minorHAnsi"/>
          <w:b w:val="0"/>
          <w:bCs/>
          <w:color w:val="auto"/>
          <w:sz w:val="22"/>
        </w:rPr>
        <w:t>b:Persona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 xml:space="preserve">{nombre:\"Sergio\"}), p = </w:t>
      </w:r>
      <w:proofErr w:type="spellStart"/>
      <w:r w:rsidRPr="003A1149">
        <w:rPr>
          <w:rFonts w:cstheme="minorHAnsi"/>
          <w:b w:val="0"/>
          <w:bCs/>
          <w:color w:val="auto"/>
          <w:sz w:val="22"/>
        </w:rPr>
        <w:t>shortestPath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>((a)-[:DIRIGE|CONTIENE|ESTA_APUNTADO*..4]-(b))"</w:t>
      </w:r>
    </w:p>
    <w:p w14:paraId="4EE0A69E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</w:rPr>
        <w:t xml:space="preserve">            </w:t>
      </w:r>
      <w:r w:rsidRPr="003A1149">
        <w:rPr>
          <w:rFonts w:cstheme="minorHAnsi"/>
          <w:b w:val="0"/>
          <w:bCs/>
          <w:color w:val="auto"/>
          <w:sz w:val="22"/>
          <w:lang w:val="en-GB"/>
        </w:rPr>
        <w:t>"RETURN p, SIZE(NODES(p))-2;"</w:t>
      </w:r>
    </w:p>
    <w:p w14:paraId="1B64DD55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       )</w:t>
      </w:r>
    </w:p>
    <w:p w14:paraId="078BC8DE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       return </w:t>
      </w:r>
      <w:proofErr w:type="spellStart"/>
      <w:r w:rsidRPr="003A1149">
        <w:rPr>
          <w:rFonts w:cstheme="minorHAnsi"/>
          <w:b w:val="0"/>
          <w:bCs/>
          <w:color w:val="auto"/>
          <w:sz w:val="22"/>
          <w:lang w:val="en-GB"/>
        </w:rPr>
        <w:t>tx.run</w:t>
      </w:r>
      <w:proofErr w:type="spellEnd"/>
      <w:r w:rsidRPr="003A1149">
        <w:rPr>
          <w:rFonts w:cstheme="minorHAnsi"/>
          <w:b w:val="0"/>
          <w:bCs/>
          <w:color w:val="auto"/>
          <w:sz w:val="22"/>
          <w:lang w:val="en-GB"/>
        </w:rPr>
        <w:t>(query</w:t>
      </w:r>
      <w:proofErr w:type="gramStart"/>
      <w:r w:rsidRPr="003A1149">
        <w:rPr>
          <w:rFonts w:cstheme="minorHAnsi"/>
          <w:b w:val="0"/>
          <w:bCs/>
          <w:color w:val="auto"/>
          <w:sz w:val="22"/>
          <w:lang w:val="en-GB"/>
        </w:rPr>
        <w:t>).values</w:t>
      </w:r>
      <w:proofErr w:type="gramEnd"/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()[0][0], </w:t>
      </w:r>
      <w:proofErr w:type="spellStart"/>
      <w:r w:rsidRPr="003A1149">
        <w:rPr>
          <w:rFonts w:cstheme="minorHAnsi"/>
          <w:b w:val="0"/>
          <w:bCs/>
          <w:color w:val="auto"/>
          <w:sz w:val="22"/>
          <w:lang w:val="en-GB"/>
        </w:rPr>
        <w:t>tx.run</w:t>
      </w:r>
      <w:proofErr w:type="spellEnd"/>
      <w:r w:rsidRPr="003A1149">
        <w:rPr>
          <w:rFonts w:cstheme="minorHAnsi"/>
          <w:b w:val="0"/>
          <w:bCs/>
          <w:color w:val="auto"/>
          <w:sz w:val="22"/>
          <w:lang w:val="en-GB"/>
        </w:rPr>
        <w:t>(query).values()[0][1]</w:t>
      </w:r>
    </w:p>
    <w:p w14:paraId="18A5AEF6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</w:p>
    <w:p w14:paraId="2735E3B1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</w:p>
    <w:p w14:paraId="596CCC59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>if __name__ == "__main__":</w:t>
      </w:r>
    </w:p>
    <w:p w14:paraId="3DE86460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   # Aura queries use an encrypted connection using the "neo4j+s" URI scheme</w:t>
      </w:r>
    </w:p>
    <w:p w14:paraId="175F7BE3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lastRenderedPageBreak/>
        <w:t xml:space="preserve">    </w:t>
      </w:r>
      <w:proofErr w:type="spellStart"/>
      <w:r w:rsidRPr="003A1149">
        <w:rPr>
          <w:rFonts w:cstheme="minorHAnsi"/>
          <w:b w:val="0"/>
          <w:bCs/>
          <w:color w:val="auto"/>
          <w:sz w:val="22"/>
        </w:rPr>
        <w:t>uri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 xml:space="preserve"> = "neo4j+s://c4d04a65.databases.neo4j.io"</w:t>
      </w:r>
    </w:p>
    <w:p w14:paraId="4520721B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</w:rPr>
      </w:pPr>
      <w:r w:rsidRPr="003A1149">
        <w:rPr>
          <w:rFonts w:cstheme="minorHAnsi"/>
          <w:b w:val="0"/>
          <w:bCs/>
          <w:color w:val="auto"/>
          <w:sz w:val="22"/>
        </w:rPr>
        <w:t xml:space="preserve">    </w:t>
      </w:r>
      <w:proofErr w:type="spellStart"/>
      <w:r w:rsidRPr="003A1149">
        <w:rPr>
          <w:rFonts w:cstheme="minorHAnsi"/>
          <w:b w:val="0"/>
          <w:bCs/>
          <w:color w:val="auto"/>
          <w:sz w:val="22"/>
        </w:rPr>
        <w:t>user</w:t>
      </w:r>
      <w:proofErr w:type="spellEnd"/>
      <w:r w:rsidRPr="003A1149">
        <w:rPr>
          <w:rFonts w:cstheme="minorHAnsi"/>
          <w:b w:val="0"/>
          <w:bCs/>
          <w:color w:val="auto"/>
          <w:sz w:val="22"/>
        </w:rPr>
        <w:t xml:space="preserve"> = "neo4j"</w:t>
      </w:r>
    </w:p>
    <w:p w14:paraId="08C649F5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</w:rPr>
        <w:t xml:space="preserve">    </w:t>
      </w:r>
      <w:r w:rsidRPr="003A1149">
        <w:rPr>
          <w:rFonts w:cstheme="minorHAnsi"/>
          <w:b w:val="0"/>
          <w:bCs/>
          <w:color w:val="auto"/>
          <w:sz w:val="22"/>
          <w:lang w:val="en-GB"/>
        </w:rPr>
        <w:t>password = "iS6unODm5uW_20BFiogMwGR93P_M4kcTxKNyKNz0_cw"</w:t>
      </w:r>
    </w:p>
    <w:p w14:paraId="3A0FEECE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   app = </w:t>
      </w:r>
      <w:proofErr w:type="gramStart"/>
      <w:r w:rsidRPr="003A1149">
        <w:rPr>
          <w:rFonts w:cstheme="minorHAnsi"/>
          <w:b w:val="0"/>
          <w:bCs/>
          <w:color w:val="auto"/>
          <w:sz w:val="22"/>
          <w:lang w:val="en-GB"/>
        </w:rPr>
        <w:t>App(</w:t>
      </w:r>
      <w:proofErr w:type="spellStart"/>
      <w:proofErr w:type="gramEnd"/>
      <w:r w:rsidRPr="003A1149">
        <w:rPr>
          <w:rFonts w:cstheme="minorHAnsi"/>
          <w:b w:val="0"/>
          <w:bCs/>
          <w:color w:val="auto"/>
          <w:sz w:val="22"/>
          <w:lang w:val="en-GB"/>
        </w:rPr>
        <w:t>uri</w:t>
      </w:r>
      <w:proofErr w:type="spellEnd"/>
      <w:r w:rsidRPr="003A1149">
        <w:rPr>
          <w:rFonts w:cstheme="minorHAnsi"/>
          <w:b w:val="0"/>
          <w:bCs/>
          <w:color w:val="auto"/>
          <w:sz w:val="22"/>
          <w:lang w:val="en-GB"/>
        </w:rPr>
        <w:t>, user, password)</w:t>
      </w:r>
    </w:p>
    <w:p w14:paraId="10493486" w14:textId="77777777" w:rsidR="003A1149" w:rsidRPr="003A1149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</w:rPr>
      </w:pPr>
      <w:r w:rsidRPr="003A1149">
        <w:rPr>
          <w:rFonts w:cstheme="minorHAnsi"/>
          <w:b w:val="0"/>
          <w:bCs/>
          <w:color w:val="auto"/>
          <w:sz w:val="22"/>
          <w:lang w:val="en-GB"/>
        </w:rPr>
        <w:t xml:space="preserve">    </w:t>
      </w:r>
      <w:proofErr w:type="spellStart"/>
      <w:proofErr w:type="gramStart"/>
      <w:r w:rsidRPr="003A1149">
        <w:rPr>
          <w:rFonts w:cstheme="minorHAnsi"/>
          <w:b w:val="0"/>
          <w:bCs/>
          <w:color w:val="auto"/>
          <w:sz w:val="22"/>
        </w:rPr>
        <w:t>app.consultas</w:t>
      </w:r>
      <w:proofErr w:type="spellEnd"/>
      <w:proofErr w:type="gramEnd"/>
      <w:r w:rsidRPr="003A1149">
        <w:rPr>
          <w:rFonts w:cstheme="minorHAnsi"/>
          <w:b w:val="0"/>
          <w:bCs/>
          <w:color w:val="auto"/>
          <w:sz w:val="22"/>
        </w:rPr>
        <w:t>() # aquí se ejecutan las consultas</w:t>
      </w:r>
    </w:p>
    <w:p w14:paraId="1EDA1646" w14:textId="6370AA6E" w:rsidR="005630DD" w:rsidRDefault="003A1149" w:rsidP="003A1149">
      <w:pPr>
        <w:shd w:val="clear" w:color="auto" w:fill="DDDBF3" w:themeFill="text1" w:themeFillTint="1A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  <w:r w:rsidRPr="003A1149">
        <w:rPr>
          <w:rFonts w:cstheme="minorHAnsi"/>
          <w:b w:val="0"/>
          <w:bCs/>
          <w:color w:val="auto"/>
          <w:sz w:val="22"/>
        </w:rPr>
        <w:t xml:space="preserve">    </w:t>
      </w:r>
      <w:proofErr w:type="spellStart"/>
      <w:proofErr w:type="gramStart"/>
      <w:r w:rsidRPr="003A1149">
        <w:rPr>
          <w:rFonts w:cstheme="minorHAnsi"/>
          <w:b w:val="0"/>
          <w:bCs/>
          <w:color w:val="auto"/>
          <w:sz w:val="22"/>
          <w:lang w:val="en-GB"/>
        </w:rPr>
        <w:t>app.close</w:t>
      </w:r>
      <w:proofErr w:type="spellEnd"/>
      <w:proofErr w:type="gramEnd"/>
      <w:r w:rsidRPr="003A1149">
        <w:rPr>
          <w:rFonts w:cstheme="minorHAnsi"/>
          <w:b w:val="0"/>
          <w:bCs/>
          <w:color w:val="auto"/>
          <w:sz w:val="22"/>
          <w:lang w:val="en-GB"/>
        </w:rPr>
        <w:t>()</w:t>
      </w:r>
    </w:p>
    <w:p w14:paraId="2F883671" w14:textId="77777777" w:rsidR="00190581" w:rsidRDefault="00190581" w:rsidP="00190581">
      <w:pPr>
        <w:shd w:val="clear" w:color="auto" w:fill="FFFFFF" w:themeFill="background1"/>
        <w:spacing w:after="200"/>
        <w:ind w:left="720"/>
        <w:rPr>
          <w:rFonts w:cstheme="minorHAnsi"/>
          <w:b w:val="0"/>
          <w:bCs/>
          <w:color w:val="auto"/>
          <w:sz w:val="22"/>
          <w:lang w:val="en-GB"/>
        </w:rPr>
      </w:pPr>
    </w:p>
    <w:p w14:paraId="0BAC5413" w14:textId="77777777" w:rsidR="00190581" w:rsidRDefault="00190581" w:rsidP="00190581">
      <w:pPr>
        <w:shd w:val="clear" w:color="auto" w:fill="FFFFFF" w:themeFill="background1"/>
        <w:spacing w:after="200"/>
        <w:ind w:left="720"/>
        <w:rPr>
          <w:rFonts w:cstheme="minorHAnsi"/>
          <w:b w:val="0"/>
          <w:bCs/>
          <w:color w:val="auto"/>
          <w:sz w:val="22"/>
        </w:rPr>
      </w:pPr>
    </w:p>
    <w:p w14:paraId="47CB6CAB" w14:textId="77777777" w:rsidR="00190581" w:rsidRDefault="00190581" w:rsidP="00190581">
      <w:pPr>
        <w:shd w:val="clear" w:color="auto" w:fill="FFFFFF" w:themeFill="background1"/>
        <w:spacing w:after="200"/>
        <w:ind w:left="720"/>
        <w:rPr>
          <w:rFonts w:cstheme="minorHAnsi"/>
          <w:b w:val="0"/>
          <w:bCs/>
          <w:color w:val="auto"/>
          <w:sz w:val="22"/>
        </w:rPr>
      </w:pPr>
    </w:p>
    <w:p w14:paraId="4EDD7851" w14:textId="77777777" w:rsidR="00190581" w:rsidRDefault="00190581" w:rsidP="00190581">
      <w:pPr>
        <w:shd w:val="clear" w:color="auto" w:fill="FFFFFF" w:themeFill="background1"/>
        <w:spacing w:after="200"/>
        <w:ind w:left="720"/>
        <w:rPr>
          <w:rFonts w:cstheme="minorHAnsi"/>
          <w:b w:val="0"/>
          <w:bCs/>
          <w:color w:val="auto"/>
          <w:sz w:val="22"/>
        </w:rPr>
      </w:pPr>
    </w:p>
    <w:p w14:paraId="1D6AEC6E" w14:textId="77777777" w:rsidR="00190581" w:rsidRDefault="00190581" w:rsidP="00190581">
      <w:pPr>
        <w:shd w:val="clear" w:color="auto" w:fill="FFFFFF" w:themeFill="background1"/>
        <w:spacing w:after="200"/>
        <w:ind w:left="720"/>
        <w:rPr>
          <w:rFonts w:cstheme="minorHAnsi"/>
          <w:b w:val="0"/>
          <w:bCs/>
          <w:color w:val="auto"/>
          <w:sz w:val="22"/>
        </w:rPr>
      </w:pPr>
    </w:p>
    <w:p w14:paraId="1C68C79D" w14:textId="77777777" w:rsidR="00746B31" w:rsidRDefault="00746B31" w:rsidP="00190581">
      <w:pPr>
        <w:shd w:val="clear" w:color="auto" w:fill="FFFFFF" w:themeFill="background1"/>
        <w:spacing w:after="200"/>
        <w:ind w:left="720"/>
        <w:rPr>
          <w:rFonts w:cstheme="minorHAnsi"/>
          <w:b w:val="0"/>
          <w:bCs/>
          <w:color w:val="auto"/>
          <w:sz w:val="22"/>
        </w:rPr>
      </w:pPr>
    </w:p>
    <w:p w14:paraId="7B84B3B4" w14:textId="77777777" w:rsidR="00746B31" w:rsidRDefault="00746B31" w:rsidP="00190581">
      <w:pPr>
        <w:shd w:val="clear" w:color="auto" w:fill="FFFFFF" w:themeFill="background1"/>
        <w:spacing w:after="200"/>
        <w:ind w:left="720"/>
        <w:rPr>
          <w:rFonts w:cstheme="minorHAnsi"/>
          <w:b w:val="0"/>
          <w:bCs/>
          <w:color w:val="auto"/>
          <w:sz w:val="22"/>
        </w:rPr>
      </w:pPr>
    </w:p>
    <w:p w14:paraId="4566A47E" w14:textId="77777777" w:rsidR="00746B31" w:rsidRDefault="00746B31" w:rsidP="00746B31">
      <w:pPr>
        <w:shd w:val="clear" w:color="auto" w:fill="FFFFFF" w:themeFill="background1"/>
        <w:spacing w:after="200"/>
        <w:rPr>
          <w:rFonts w:cstheme="minorHAnsi"/>
          <w:b w:val="0"/>
          <w:bCs/>
          <w:color w:val="auto"/>
          <w:sz w:val="22"/>
        </w:rPr>
      </w:pPr>
    </w:p>
    <w:p w14:paraId="4E87CFA5" w14:textId="1847A4ED" w:rsidR="00746B31" w:rsidRDefault="00746B31" w:rsidP="00746B31">
      <w:pPr>
        <w:tabs>
          <w:tab w:val="left" w:pos="1223"/>
        </w:tabs>
        <w:spacing w:after="200"/>
        <w:ind w:left="720"/>
        <w:rPr>
          <w:rFonts w:cstheme="minorHAnsi"/>
          <w:b w:val="0"/>
          <w:bCs/>
          <w:color w:val="auto"/>
          <w:sz w:val="22"/>
        </w:rPr>
      </w:pPr>
      <w:r>
        <w:rPr>
          <w:noProof/>
          <w:lang w:bidi="es-ES"/>
        </w:rPr>
        <w:drawing>
          <wp:anchor distT="0" distB="0" distL="114300" distR="114300" simplePos="0" relativeHeight="251657216" behindDoc="1" locked="0" layoutInCell="1" allowOverlap="1" wp14:anchorId="6B8D5654" wp14:editId="60107C0C">
            <wp:simplePos x="0" y="0"/>
            <wp:positionH relativeFrom="page">
              <wp:posOffset>-2923540</wp:posOffset>
            </wp:positionH>
            <wp:positionV relativeFrom="page">
              <wp:posOffset>-553720</wp:posOffset>
            </wp:positionV>
            <wp:extent cx="15764510" cy="8548370"/>
            <wp:effectExtent l="0" t="0" r="8890" b="5080"/>
            <wp:wrapNone/>
            <wp:docPr id="20" name="Imagen 20" descr="Pantalla de un video 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Pantalla de un video jueg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5764510" cy="854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 w:val="0"/>
          <w:bCs/>
          <w:color w:val="auto"/>
          <w:sz w:val="22"/>
        </w:rPr>
        <w:tab/>
      </w:r>
    </w:p>
    <w:p w14:paraId="673D6DAA" w14:textId="77777777" w:rsidR="00746B31" w:rsidRDefault="00746B31" w:rsidP="00746B31">
      <w:pPr>
        <w:spacing w:after="200"/>
        <w:ind w:left="720"/>
        <w:rPr>
          <w:rFonts w:cstheme="minorHAnsi"/>
          <w:b w:val="0"/>
          <w:bCs/>
          <w:color w:val="auto"/>
          <w:sz w:val="22"/>
        </w:rPr>
      </w:pPr>
    </w:p>
    <w:p w14:paraId="682EAC0C" w14:textId="77777777" w:rsidR="00746B31" w:rsidRDefault="00746B31" w:rsidP="00746B31">
      <w:pPr>
        <w:spacing w:after="200"/>
        <w:ind w:left="720"/>
        <w:rPr>
          <w:rFonts w:cstheme="minorHAnsi"/>
          <w:b w:val="0"/>
          <w:bCs/>
          <w:color w:val="auto"/>
          <w:sz w:val="22"/>
        </w:rPr>
      </w:pPr>
    </w:p>
    <w:p w14:paraId="3626BC99" w14:textId="77777777" w:rsidR="00746B31" w:rsidRDefault="00746B31" w:rsidP="00746B31">
      <w:pPr>
        <w:spacing w:after="200"/>
        <w:ind w:left="720"/>
        <w:rPr>
          <w:rFonts w:cstheme="minorHAnsi"/>
          <w:b w:val="0"/>
          <w:bCs/>
          <w:color w:val="auto"/>
          <w:sz w:val="22"/>
        </w:rPr>
      </w:pPr>
    </w:p>
    <w:p w14:paraId="2896BF80" w14:textId="77777777" w:rsidR="00746B31" w:rsidRDefault="00746B31" w:rsidP="00746B31">
      <w:pPr>
        <w:spacing w:after="200"/>
        <w:ind w:left="720"/>
        <w:rPr>
          <w:rFonts w:cstheme="minorHAnsi"/>
          <w:b w:val="0"/>
          <w:bCs/>
          <w:color w:val="auto"/>
          <w:sz w:val="22"/>
        </w:rPr>
      </w:pPr>
    </w:p>
    <w:p w14:paraId="615459E3" w14:textId="77777777" w:rsidR="00746B31" w:rsidRDefault="00746B31" w:rsidP="00746B31">
      <w:pPr>
        <w:spacing w:after="200"/>
        <w:ind w:left="720"/>
        <w:rPr>
          <w:rFonts w:cstheme="minorHAnsi"/>
          <w:b w:val="0"/>
          <w:bCs/>
          <w:color w:val="auto"/>
          <w:sz w:val="22"/>
        </w:rPr>
      </w:pPr>
    </w:p>
    <w:p w14:paraId="69CC57BB" w14:textId="77777777" w:rsidR="00190581" w:rsidRDefault="00190581" w:rsidP="00746B31">
      <w:pPr>
        <w:spacing w:after="200"/>
        <w:ind w:left="720"/>
        <w:rPr>
          <w:rFonts w:cstheme="minorHAnsi"/>
          <w:b w:val="0"/>
          <w:bCs/>
          <w:color w:val="auto"/>
          <w:sz w:val="22"/>
        </w:rPr>
      </w:pPr>
    </w:p>
    <w:p w14:paraId="66DEC981" w14:textId="77777777" w:rsidR="00190581" w:rsidRDefault="00190581" w:rsidP="00746B31">
      <w:pPr>
        <w:spacing w:after="200"/>
        <w:ind w:left="720"/>
        <w:rPr>
          <w:rFonts w:cstheme="minorHAnsi"/>
          <w:b w:val="0"/>
          <w:bCs/>
          <w:color w:val="auto"/>
          <w:sz w:val="22"/>
        </w:rPr>
      </w:pPr>
    </w:p>
    <w:p w14:paraId="77641F5D" w14:textId="77777777" w:rsidR="00190581" w:rsidRDefault="00190581" w:rsidP="00746B31">
      <w:pPr>
        <w:spacing w:after="200"/>
        <w:ind w:left="720"/>
        <w:rPr>
          <w:rFonts w:cstheme="minorHAnsi"/>
          <w:b w:val="0"/>
          <w:bCs/>
          <w:color w:val="auto"/>
          <w:sz w:val="22"/>
        </w:rPr>
      </w:pPr>
    </w:p>
    <w:p w14:paraId="3C42ADAD" w14:textId="77777777" w:rsidR="00190581" w:rsidRDefault="00190581" w:rsidP="00746B31">
      <w:pPr>
        <w:spacing w:after="200"/>
        <w:ind w:left="720"/>
        <w:rPr>
          <w:rFonts w:cstheme="minorHAnsi"/>
          <w:b w:val="0"/>
          <w:bCs/>
          <w:color w:val="auto"/>
          <w:sz w:val="22"/>
        </w:rPr>
      </w:pPr>
    </w:p>
    <w:p w14:paraId="55B9DFDC" w14:textId="77777777" w:rsidR="00190581" w:rsidRDefault="00190581" w:rsidP="00746B31">
      <w:pPr>
        <w:spacing w:after="200"/>
        <w:ind w:left="720"/>
        <w:rPr>
          <w:rFonts w:cstheme="minorHAnsi"/>
          <w:b w:val="0"/>
          <w:bCs/>
          <w:color w:val="auto"/>
          <w:sz w:val="22"/>
        </w:rPr>
      </w:pPr>
    </w:p>
    <w:p w14:paraId="33539866" w14:textId="77777777" w:rsidR="00190581" w:rsidRDefault="00190581" w:rsidP="00746B31">
      <w:pPr>
        <w:spacing w:after="200"/>
        <w:ind w:left="720"/>
        <w:rPr>
          <w:rFonts w:cstheme="minorHAnsi"/>
          <w:b w:val="0"/>
          <w:bCs/>
          <w:color w:val="auto"/>
          <w:sz w:val="22"/>
        </w:rPr>
      </w:pPr>
    </w:p>
    <w:p w14:paraId="0B1D4E16" w14:textId="77777777" w:rsidR="00190581" w:rsidRDefault="00190581" w:rsidP="00746B31">
      <w:pPr>
        <w:spacing w:after="200"/>
        <w:ind w:left="720"/>
        <w:rPr>
          <w:rFonts w:cstheme="minorHAnsi"/>
          <w:b w:val="0"/>
          <w:bCs/>
          <w:color w:val="auto"/>
          <w:sz w:val="22"/>
        </w:rPr>
      </w:pPr>
    </w:p>
    <w:p w14:paraId="5E01D288" w14:textId="77777777" w:rsidR="00190581" w:rsidRDefault="00190581" w:rsidP="00746B31">
      <w:pPr>
        <w:spacing w:after="200"/>
        <w:ind w:left="720"/>
        <w:rPr>
          <w:rFonts w:cstheme="minorHAnsi"/>
          <w:b w:val="0"/>
          <w:bCs/>
          <w:color w:val="auto"/>
          <w:sz w:val="22"/>
        </w:rPr>
      </w:pPr>
    </w:p>
    <w:p w14:paraId="3D763020" w14:textId="77777777" w:rsidR="00190581" w:rsidRDefault="00190581" w:rsidP="00746B31">
      <w:pPr>
        <w:spacing w:after="200"/>
        <w:ind w:left="720"/>
        <w:rPr>
          <w:rFonts w:cstheme="minorHAnsi"/>
          <w:b w:val="0"/>
          <w:bCs/>
          <w:color w:val="auto"/>
          <w:sz w:val="22"/>
        </w:rPr>
      </w:pPr>
    </w:p>
    <w:p w14:paraId="5FB1E563" w14:textId="77777777" w:rsidR="00190581" w:rsidRDefault="00190581" w:rsidP="00746B31">
      <w:pPr>
        <w:spacing w:after="200"/>
        <w:ind w:left="720"/>
        <w:rPr>
          <w:rFonts w:cstheme="minorHAnsi"/>
          <w:b w:val="0"/>
          <w:bCs/>
          <w:color w:val="auto"/>
          <w:sz w:val="22"/>
        </w:rPr>
      </w:pPr>
    </w:p>
    <w:p w14:paraId="66BAF06F" w14:textId="77777777" w:rsidR="00190581" w:rsidRDefault="00190581" w:rsidP="00746B31">
      <w:pPr>
        <w:spacing w:after="200"/>
        <w:ind w:left="720"/>
        <w:rPr>
          <w:rFonts w:cstheme="minorHAnsi"/>
          <w:b w:val="0"/>
          <w:bCs/>
          <w:color w:val="auto"/>
          <w:sz w:val="22"/>
        </w:rPr>
      </w:pPr>
    </w:p>
    <w:p w14:paraId="132741EA" w14:textId="77777777" w:rsidR="00190581" w:rsidRDefault="00190581" w:rsidP="00746B31">
      <w:pPr>
        <w:spacing w:after="200"/>
        <w:ind w:left="720"/>
        <w:rPr>
          <w:rFonts w:cstheme="minorHAnsi"/>
          <w:b w:val="0"/>
          <w:bCs/>
          <w:color w:val="auto"/>
          <w:sz w:val="22"/>
        </w:rPr>
      </w:pPr>
    </w:p>
    <w:p w14:paraId="159D2C84" w14:textId="77777777" w:rsidR="00190581" w:rsidRDefault="00190581" w:rsidP="00746B31">
      <w:pPr>
        <w:spacing w:after="200"/>
        <w:ind w:left="720"/>
        <w:rPr>
          <w:rFonts w:cstheme="minorHAnsi"/>
          <w:b w:val="0"/>
          <w:bCs/>
          <w:color w:val="auto"/>
          <w:sz w:val="22"/>
        </w:rPr>
      </w:pPr>
    </w:p>
    <w:p w14:paraId="30F947B7" w14:textId="0E60AD7C" w:rsidR="00190581" w:rsidRDefault="00190581" w:rsidP="006E4BB5">
      <w:pPr>
        <w:tabs>
          <w:tab w:val="left" w:pos="4225"/>
        </w:tabs>
        <w:spacing w:after="200"/>
        <w:rPr>
          <w:rFonts w:cstheme="minorHAnsi"/>
          <w:b w:val="0"/>
          <w:bCs/>
          <w:color w:val="auto"/>
          <w:sz w:val="22"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71133AE7" wp14:editId="4B9BE9C5">
                <wp:simplePos x="0" y="0"/>
                <wp:positionH relativeFrom="margin">
                  <wp:align>center</wp:align>
                </wp:positionH>
                <wp:positionV relativeFrom="page">
                  <wp:posOffset>7812238</wp:posOffset>
                </wp:positionV>
                <wp:extent cx="7760970" cy="4019550"/>
                <wp:effectExtent l="0" t="0" r="0" b="0"/>
                <wp:wrapNone/>
                <wp:docPr id="21" name="Rectángulo 21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3">
                                <a:lumMod val="40000"/>
                                <a:lumOff val="60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3">
                                <a:lumMod val="40000"/>
                                <a:lumOff val="60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3">
                                <a:lumMod val="40000"/>
                                <a:lumOff val="60000"/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187A16" id="Rectángulo 21" o:spid="_x0000_s1026" alt="rectángulo de color" style="position:absolute;margin-left:0;margin-top:615.15pt;width:611.1pt;height:316.5pt;z-index:-25165107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" fillcolor="#a6e4df [1302]" stroked="f" strokeweight="2pt">
                <v:fill color2="#a6e4df [1302]" rotate="t" colors="0 #5d8784;.5 #88c4bf;1 #a2e9e3" focus="100%" type="gradient"/>
                <w10:wrap anchorx="margin" anchory="page"/>
              </v:rect>
            </w:pict>
          </mc:Fallback>
        </mc:AlternateContent>
      </w:r>
    </w:p>
    <w:p w14:paraId="678D5C1E" w14:textId="5F3135F4" w:rsidR="00190581" w:rsidRDefault="00190581" w:rsidP="00190581">
      <w:pPr>
        <w:tabs>
          <w:tab w:val="left" w:pos="2866"/>
        </w:tabs>
        <w:spacing w:after="200"/>
        <w:ind w:left="720"/>
        <w:rPr>
          <w:rFonts w:cstheme="minorHAnsi"/>
          <w:b w:val="0"/>
          <w:bCs/>
          <w:color w:val="auto"/>
          <w:sz w:val="22"/>
        </w:rPr>
      </w:pPr>
    </w:p>
    <w:p w14:paraId="7D9FBE3E" w14:textId="77777777" w:rsidR="003C2723" w:rsidRDefault="003C2723" w:rsidP="003C2723">
      <w:pPr>
        <w:tabs>
          <w:tab w:val="left" w:pos="2866"/>
        </w:tabs>
        <w:spacing w:after="200"/>
        <w:rPr>
          <w:rFonts w:cstheme="minorHAnsi"/>
          <w:b w:val="0"/>
          <w:bCs/>
          <w:color w:val="auto"/>
          <w:sz w:val="22"/>
        </w:rPr>
      </w:pPr>
    </w:p>
    <w:p w14:paraId="17066944" w14:textId="77777777" w:rsidR="003C2723" w:rsidRDefault="003C2723" w:rsidP="003C2723">
      <w:pPr>
        <w:tabs>
          <w:tab w:val="left" w:pos="2866"/>
        </w:tabs>
        <w:spacing w:after="200"/>
        <w:rPr>
          <w:rFonts w:cstheme="minorHAnsi"/>
          <w:b w:val="0"/>
          <w:bCs/>
          <w:color w:val="auto"/>
          <w:sz w:val="22"/>
        </w:rPr>
      </w:pPr>
    </w:p>
    <w:p w14:paraId="0D6345E8" w14:textId="42C626E2" w:rsidR="00190581" w:rsidRPr="005630DD" w:rsidRDefault="003C2723" w:rsidP="003C2723">
      <w:pPr>
        <w:tabs>
          <w:tab w:val="left" w:pos="2866"/>
        </w:tabs>
        <w:spacing w:after="200"/>
        <w:rPr>
          <w:rFonts w:cstheme="minorHAnsi"/>
          <w:b w:val="0"/>
          <w:bCs/>
          <w:color w:val="auto"/>
          <w:sz w:val="22"/>
        </w:rPr>
      </w:pPr>
      <w:r>
        <w:rPr>
          <w:noProof/>
        </w:rPr>
        <w:drawing>
          <wp:inline distT="0" distB="0" distL="0" distR="0" wp14:anchorId="335AEEAC" wp14:editId="13A228AA">
            <wp:extent cx="2732869" cy="1366208"/>
            <wp:effectExtent l="0" t="0" r="0" b="0"/>
            <wp:docPr id="23" name="Imagen 23" descr="Escuela de Ingeniería Informática - Proyectos fin de carr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uela de Ingeniería Informática - Proyectos fin de carrer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339" cy="138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0581">
        <w:rPr>
          <w:rFonts w:cstheme="minorHAnsi"/>
          <w:b w:val="0"/>
          <w:bCs/>
          <w:color w:val="auto"/>
          <w:sz w:val="22"/>
        </w:rPr>
        <w:tab/>
      </w:r>
      <w:r w:rsidR="006162B3">
        <w:rPr>
          <w:rFonts w:cstheme="minorHAnsi"/>
          <w:b w:val="0"/>
          <w:bCs/>
          <w:color w:val="auto"/>
          <w:sz w:val="22"/>
        </w:rPr>
        <w:t xml:space="preserve">   </w:t>
      </w:r>
      <w:r w:rsidR="006E4BB5">
        <w:rPr>
          <w:rFonts w:cstheme="minorHAnsi"/>
          <w:b w:val="0"/>
          <w:bCs/>
          <w:color w:val="auto"/>
          <w:sz w:val="22"/>
        </w:rPr>
        <w:t xml:space="preserve">   </w:t>
      </w:r>
      <w:r w:rsidR="006162B3">
        <w:rPr>
          <w:noProof/>
        </w:rPr>
        <w:t xml:space="preserve"> </w:t>
      </w:r>
      <w:r>
        <w:rPr>
          <w:noProof/>
        </w:rPr>
        <w:t xml:space="preserve">          </w:t>
      </w:r>
      <w:r w:rsidR="006162B3">
        <w:rPr>
          <w:noProof/>
        </w:rPr>
        <w:t xml:space="preserve">  </w:t>
      </w:r>
      <w:r w:rsidR="006E4BB5">
        <w:rPr>
          <w:noProof/>
        </w:rPr>
        <w:drawing>
          <wp:inline distT="0" distB="0" distL="0" distR="0" wp14:anchorId="39680A7D" wp14:editId="67673DFE">
            <wp:extent cx="2777706" cy="1448925"/>
            <wp:effectExtent l="0" t="0" r="0" b="0"/>
            <wp:docPr id="22" name="Imagen 22" descr="Neo4j: The World's Leading Graph Data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o4j: The World's Leading Graph Databas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263" cy="145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62B3">
        <w:rPr>
          <w:noProof/>
        </w:rPr>
        <w:t xml:space="preserve">                                            </w:t>
      </w:r>
    </w:p>
    <w:sectPr w:rsidR="00190581" w:rsidRPr="005630DD" w:rsidSect="00F45147">
      <w:headerReference w:type="default" r:id="rId24"/>
      <w:footerReference w:type="default" r:id="rId25"/>
      <w:pgSz w:w="11906" w:h="16838" w:code="9"/>
      <w:pgMar w:top="720" w:right="936" w:bottom="720" w:left="936" w:header="289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880CD7" w14:textId="77777777" w:rsidR="00AA2E4B" w:rsidRDefault="00AA2E4B">
      <w:r>
        <w:separator/>
      </w:r>
    </w:p>
    <w:p w14:paraId="6B617E80" w14:textId="77777777" w:rsidR="00AA2E4B" w:rsidRDefault="00AA2E4B"/>
  </w:endnote>
  <w:endnote w:type="continuationSeparator" w:id="0">
    <w:p w14:paraId="07D6F3CC" w14:textId="77777777" w:rsidR="00AA2E4B" w:rsidRDefault="00AA2E4B">
      <w:r>
        <w:continuationSeparator/>
      </w:r>
    </w:p>
    <w:p w14:paraId="5C538E02" w14:textId="77777777" w:rsidR="00AA2E4B" w:rsidRDefault="00AA2E4B"/>
  </w:endnote>
  <w:endnote w:type="continuationNotice" w:id="1">
    <w:p w14:paraId="035C8893" w14:textId="77777777" w:rsidR="00AA2E4B" w:rsidRDefault="00AA2E4B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Demi ITC">
    <w:panose1 w:val="020B08050305040208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>
      <w:rPr>
        <w:color w:val="0F0D29" w:themeColor="text1"/>
      </w:rPr>
    </w:sdtEndPr>
    <w:sdtContent>
      <w:p w14:paraId="108A54D8" w14:textId="7C00BC72" w:rsidR="006704E6" w:rsidRDefault="00D229C7" w:rsidP="00D229C7">
        <w:pPr>
          <w:pStyle w:val="Piedepgina"/>
          <w:tabs>
            <w:tab w:val="left" w:pos="4586"/>
            <w:tab w:val="center" w:pos="5017"/>
          </w:tabs>
          <w:rPr>
            <w:noProof/>
          </w:rPr>
        </w:pPr>
        <w:r>
          <w:rPr>
            <w:noProof/>
          </w:rPr>
          <w:tab/>
        </w:r>
        <w:r>
          <w:rPr>
            <w:noProof/>
          </w:rPr>
          <w:tab/>
        </w:r>
      </w:p>
      <w:p w14:paraId="4B14E146" w14:textId="07E95437" w:rsidR="00DF027C" w:rsidRPr="00FC0D99" w:rsidRDefault="00DF027C">
        <w:pPr>
          <w:pStyle w:val="Piedepgina"/>
          <w:jc w:val="center"/>
          <w:rPr>
            <w:noProof/>
            <w:color w:val="0F0D29" w:themeColor="text1"/>
          </w:rPr>
        </w:pPr>
        <w:r w:rsidRPr="00FC0D99">
          <w:rPr>
            <w:noProof/>
            <w:color w:val="0F0D29" w:themeColor="text1"/>
            <w:lang w:bidi="es-ES"/>
          </w:rPr>
          <w:fldChar w:fldCharType="begin"/>
        </w:r>
        <w:r w:rsidRPr="00FC0D99">
          <w:rPr>
            <w:noProof/>
            <w:color w:val="0F0D29" w:themeColor="text1"/>
            <w:lang w:bidi="es-ES"/>
          </w:rPr>
          <w:instrText xml:space="preserve"> PAGE   \* MERGEFORMAT </w:instrText>
        </w:r>
        <w:r w:rsidRPr="00FC0D99">
          <w:rPr>
            <w:noProof/>
            <w:color w:val="0F0D29" w:themeColor="text1"/>
            <w:lang w:bidi="es-ES"/>
          </w:rPr>
          <w:fldChar w:fldCharType="separate"/>
        </w:r>
        <w:r w:rsidR="00AB02A7" w:rsidRPr="00FC0D99">
          <w:rPr>
            <w:noProof/>
            <w:color w:val="0F0D29" w:themeColor="text1"/>
            <w:lang w:bidi="es-ES"/>
          </w:rPr>
          <w:t>2</w:t>
        </w:r>
        <w:r w:rsidRPr="00FC0D99">
          <w:rPr>
            <w:noProof/>
            <w:color w:val="0F0D29" w:themeColor="text1"/>
            <w:lang w:bidi="es-ES"/>
          </w:rPr>
          <w:fldChar w:fldCharType="end"/>
        </w:r>
      </w:p>
    </w:sdtContent>
  </w:sdt>
  <w:p w14:paraId="7B130CFF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7A7873" w14:textId="77777777" w:rsidR="00AA2E4B" w:rsidRDefault="00AA2E4B">
      <w:r>
        <w:separator/>
      </w:r>
    </w:p>
    <w:p w14:paraId="636BB0D6" w14:textId="77777777" w:rsidR="00AA2E4B" w:rsidRDefault="00AA2E4B"/>
  </w:footnote>
  <w:footnote w:type="continuationSeparator" w:id="0">
    <w:p w14:paraId="09434D3B" w14:textId="77777777" w:rsidR="00AA2E4B" w:rsidRDefault="00AA2E4B">
      <w:r>
        <w:continuationSeparator/>
      </w:r>
    </w:p>
    <w:p w14:paraId="75F68867" w14:textId="77777777" w:rsidR="00AA2E4B" w:rsidRDefault="00AA2E4B"/>
  </w:footnote>
  <w:footnote w:type="continuationNotice" w:id="1">
    <w:p w14:paraId="441CF568" w14:textId="77777777" w:rsidR="00AA2E4B" w:rsidRDefault="00AA2E4B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0CA9C" w14:textId="0B2CC5B5" w:rsidR="00FD63F6" w:rsidRPr="00E10C9A" w:rsidRDefault="00F00BB8" w:rsidP="00E10C9A">
    <w:pPr>
      <w:pStyle w:val="Encabezado"/>
      <w:jc w:val="right"/>
    </w:pPr>
    <w:r>
      <w:t xml:space="preserve">  </w:t>
    </w:r>
    <w:r w:rsidR="00E10C9A">
      <w:rPr>
        <w:noProof/>
        <w:color w:val="0F0D29" w:themeColor="text1"/>
        <w:lang w:bidi="es-ES"/>
      </w:rPr>
      <w:drawing>
        <wp:inline distT="0" distB="0" distL="0" distR="0" wp14:anchorId="1FD47F97" wp14:editId="362F7C47">
          <wp:extent cx="567055" cy="509675"/>
          <wp:effectExtent l="0" t="0" r="4445" b="5080"/>
          <wp:docPr id="10" name="Imagen 10" descr="Gráfico, Gráfico radial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Gráfico, Gráfico radial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837473B0-CC2E-450A-ABE3-18F120FF3D39}">
                        <a1611:picAttrSrcUrl xmlns:a1611="http://schemas.microsoft.com/office/drawing/2016/11/main" r:i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 flipV="1">
                    <a:off x="0" y="0"/>
                    <a:ext cx="602744" cy="54175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67392"/>
    <w:multiLevelType w:val="hybridMultilevel"/>
    <w:tmpl w:val="FEC8D606"/>
    <w:lvl w:ilvl="0" w:tplc="E33AB18C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31743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E50DB7"/>
    <w:multiLevelType w:val="hybridMultilevel"/>
    <w:tmpl w:val="2230E30C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095551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A02571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2357D6"/>
    <w:multiLevelType w:val="hybridMultilevel"/>
    <w:tmpl w:val="B05E8012"/>
    <w:lvl w:ilvl="0" w:tplc="D17AC19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D466BC"/>
    <w:multiLevelType w:val="hybridMultilevel"/>
    <w:tmpl w:val="64B60A9A"/>
    <w:lvl w:ilvl="0" w:tplc="5C08F4FE">
      <w:start w:val="4"/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D95C40"/>
    <w:multiLevelType w:val="hybridMultilevel"/>
    <w:tmpl w:val="5816C3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016B70"/>
    <w:multiLevelType w:val="hybridMultilevel"/>
    <w:tmpl w:val="E8C69628"/>
    <w:lvl w:ilvl="0" w:tplc="93F0CE3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0D55B7"/>
    <w:multiLevelType w:val="hybridMultilevel"/>
    <w:tmpl w:val="2230E30C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D12C9"/>
    <w:multiLevelType w:val="hybridMultilevel"/>
    <w:tmpl w:val="366C4CB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B45772"/>
    <w:multiLevelType w:val="hybridMultilevel"/>
    <w:tmpl w:val="09F450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697B8B"/>
    <w:multiLevelType w:val="hybridMultilevel"/>
    <w:tmpl w:val="E260FFD8"/>
    <w:lvl w:ilvl="0" w:tplc="A0741556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142ADD"/>
    <w:multiLevelType w:val="hybridMultilevel"/>
    <w:tmpl w:val="8C783A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F116C4"/>
    <w:multiLevelType w:val="hybridMultilevel"/>
    <w:tmpl w:val="46E29E7E"/>
    <w:lvl w:ilvl="0" w:tplc="467EE08E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3B66EFA"/>
    <w:multiLevelType w:val="hybridMultilevel"/>
    <w:tmpl w:val="574A1D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B54EA3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5B7C79"/>
    <w:multiLevelType w:val="hybridMultilevel"/>
    <w:tmpl w:val="1A9070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2A2041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8A2FAB"/>
    <w:multiLevelType w:val="hybridMultilevel"/>
    <w:tmpl w:val="D84EE178"/>
    <w:lvl w:ilvl="0" w:tplc="8B5A83D4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700BE9"/>
    <w:multiLevelType w:val="hybridMultilevel"/>
    <w:tmpl w:val="711CC31A"/>
    <w:lvl w:ilvl="0" w:tplc="9FCCE73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2160" w:hanging="360"/>
      </w:pPr>
    </w:lvl>
    <w:lvl w:ilvl="2" w:tplc="040A001B" w:tentative="1">
      <w:start w:val="1"/>
      <w:numFmt w:val="lowerRoman"/>
      <w:lvlText w:val="%3."/>
      <w:lvlJc w:val="right"/>
      <w:pPr>
        <w:ind w:left="2880" w:hanging="180"/>
      </w:pPr>
    </w:lvl>
    <w:lvl w:ilvl="3" w:tplc="040A000F" w:tentative="1">
      <w:start w:val="1"/>
      <w:numFmt w:val="decimal"/>
      <w:lvlText w:val="%4."/>
      <w:lvlJc w:val="left"/>
      <w:pPr>
        <w:ind w:left="3600" w:hanging="360"/>
      </w:pPr>
    </w:lvl>
    <w:lvl w:ilvl="4" w:tplc="040A0019" w:tentative="1">
      <w:start w:val="1"/>
      <w:numFmt w:val="lowerLetter"/>
      <w:lvlText w:val="%5."/>
      <w:lvlJc w:val="left"/>
      <w:pPr>
        <w:ind w:left="4320" w:hanging="360"/>
      </w:pPr>
    </w:lvl>
    <w:lvl w:ilvl="5" w:tplc="040A001B" w:tentative="1">
      <w:start w:val="1"/>
      <w:numFmt w:val="lowerRoman"/>
      <w:lvlText w:val="%6."/>
      <w:lvlJc w:val="right"/>
      <w:pPr>
        <w:ind w:left="5040" w:hanging="180"/>
      </w:pPr>
    </w:lvl>
    <w:lvl w:ilvl="6" w:tplc="040A000F" w:tentative="1">
      <w:start w:val="1"/>
      <w:numFmt w:val="decimal"/>
      <w:lvlText w:val="%7."/>
      <w:lvlJc w:val="left"/>
      <w:pPr>
        <w:ind w:left="5760" w:hanging="360"/>
      </w:pPr>
    </w:lvl>
    <w:lvl w:ilvl="7" w:tplc="040A0019" w:tentative="1">
      <w:start w:val="1"/>
      <w:numFmt w:val="lowerLetter"/>
      <w:lvlText w:val="%8."/>
      <w:lvlJc w:val="left"/>
      <w:pPr>
        <w:ind w:left="6480" w:hanging="360"/>
      </w:pPr>
    </w:lvl>
    <w:lvl w:ilvl="8" w:tplc="0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9E857FD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381710"/>
    <w:multiLevelType w:val="multilevel"/>
    <w:tmpl w:val="0C60F9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1567CF8"/>
    <w:multiLevelType w:val="hybridMultilevel"/>
    <w:tmpl w:val="1E449CBA"/>
    <w:lvl w:ilvl="0" w:tplc="82E651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63310E7"/>
    <w:multiLevelType w:val="hybridMultilevel"/>
    <w:tmpl w:val="AA760D9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8125289">
    <w:abstractNumId w:val="5"/>
  </w:num>
  <w:num w:numId="2" w16cid:durableId="179978827">
    <w:abstractNumId w:val="15"/>
  </w:num>
  <w:num w:numId="3" w16cid:durableId="302126787">
    <w:abstractNumId w:val="0"/>
  </w:num>
  <w:num w:numId="4" w16cid:durableId="599146915">
    <w:abstractNumId w:val="13"/>
  </w:num>
  <w:num w:numId="5" w16cid:durableId="295841500">
    <w:abstractNumId w:val="17"/>
  </w:num>
  <w:num w:numId="6" w16cid:durableId="1826163485">
    <w:abstractNumId w:val="7"/>
  </w:num>
  <w:num w:numId="7" w16cid:durableId="580407118">
    <w:abstractNumId w:val="18"/>
  </w:num>
  <w:num w:numId="8" w16cid:durableId="456874003">
    <w:abstractNumId w:val="11"/>
  </w:num>
  <w:num w:numId="9" w16cid:durableId="2022124354">
    <w:abstractNumId w:val="19"/>
  </w:num>
  <w:num w:numId="10" w16cid:durableId="514536363">
    <w:abstractNumId w:val="24"/>
  </w:num>
  <w:num w:numId="11" w16cid:durableId="1144355230">
    <w:abstractNumId w:val="3"/>
  </w:num>
  <w:num w:numId="12" w16cid:durableId="340476068">
    <w:abstractNumId w:val="4"/>
  </w:num>
  <w:num w:numId="13" w16cid:durableId="1547909198">
    <w:abstractNumId w:val="21"/>
  </w:num>
  <w:num w:numId="14" w16cid:durableId="197668867">
    <w:abstractNumId w:val="6"/>
  </w:num>
  <w:num w:numId="15" w16cid:durableId="1473526487">
    <w:abstractNumId w:val="10"/>
  </w:num>
  <w:num w:numId="16" w16cid:durableId="196819890">
    <w:abstractNumId w:val="16"/>
  </w:num>
  <w:num w:numId="17" w16cid:durableId="311570670">
    <w:abstractNumId w:val="1"/>
  </w:num>
  <w:num w:numId="18" w16cid:durableId="892497247">
    <w:abstractNumId w:val="8"/>
  </w:num>
  <w:num w:numId="19" w16cid:durableId="993148927">
    <w:abstractNumId w:val="9"/>
  </w:num>
  <w:num w:numId="20" w16cid:durableId="1838761630">
    <w:abstractNumId w:val="23"/>
  </w:num>
  <w:num w:numId="21" w16cid:durableId="1668367319">
    <w:abstractNumId w:val="14"/>
  </w:num>
  <w:num w:numId="22" w16cid:durableId="1487011974">
    <w:abstractNumId w:val="2"/>
  </w:num>
  <w:num w:numId="23" w16cid:durableId="845945028">
    <w:abstractNumId w:val="12"/>
  </w:num>
  <w:num w:numId="24" w16cid:durableId="1010914583">
    <w:abstractNumId w:val="20"/>
  </w:num>
  <w:num w:numId="25" w16cid:durableId="47679809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3F6"/>
    <w:rsid w:val="00001797"/>
    <w:rsid w:val="00022A24"/>
    <w:rsid w:val="0002482E"/>
    <w:rsid w:val="00032C04"/>
    <w:rsid w:val="00033D54"/>
    <w:rsid w:val="000341E7"/>
    <w:rsid w:val="000423A5"/>
    <w:rsid w:val="00043DEE"/>
    <w:rsid w:val="00046C04"/>
    <w:rsid w:val="00050324"/>
    <w:rsid w:val="000621FD"/>
    <w:rsid w:val="00062904"/>
    <w:rsid w:val="00063332"/>
    <w:rsid w:val="00064827"/>
    <w:rsid w:val="000665CA"/>
    <w:rsid w:val="00070337"/>
    <w:rsid w:val="00071323"/>
    <w:rsid w:val="00073451"/>
    <w:rsid w:val="00073FD3"/>
    <w:rsid w:val="000747A0"/>
    <w:rsid w:val="00075887"/>
    <w:rsid w:val="000770E2"/>
    <w:rsid w:val="000778E2"/>
    <w:rsid w:val="000815F6"/>
    <w:rsid w:val="0008248A"/>
    <w:rsid w:val="00084571"/>
    <w:rsid w:val="00084C05"/>
    <w:rsid w:val="0009044E"/>
    <w:rsid w:val="00091692"/>
    <w:rsid w:val="0009169D"/>
    <w:rsid w:val="00091E10"/>
    <w:rsid w:val="0009527B"/>
    <w:rsid w:val="0009552E"/>
    <w:rsid w:val="000A0150"/>
    <w:rsid w:val="000A1E19"/>
    <w:rsid w:val="000A5C33"/>
    <w:rsid w:val="000A6F22"/>
    <w:rsid w:val="000B1112"/>
    <w:rsid w:val="000B18DB"/>
    <w:rsid w:val="000B3ABA"/>
    <w:rsid w:val="000C356D"/>
    <w:rsid w:val="000C4CB0"/>
    <w:rsid w:val="000C5406"/>
    <w:rsid w:val="000D17F7"/>
    <w:rsid w:val="000D71DE"/>
    <w:rsid w:val="000D790E"/>
    <w:rsid w:val="000E04CB"/>
    <w:rsid w:val="000E10F1"/>
    <w:rsid w:val="000E63C9"/>
    <w:rsid w:val="000F5221"/>
    <w:rsid w:val="000F7B8D"/>
    <w:rsid w:val="00100802"/>
    <w:rsid w:val="001030B5"/>
    <w:rsid w:val="00110688"/>
    <w:rsid w:val="00111A3D"/>
    <w:rsid w:val="001137B7"/>
    <w:rsid w:val="00117D45"/>
    <w:rsid w:val="00122F47"/>
    <w:rsid w:val="00125FBC"/>
    <w:rsid w:val="001304FD"/>
    <w:rsid w:val="00130E9D"/>
    <w:rsid w:val="00132055"/>
    <w:rsid w:val="001351AF"/>
    <w:rsid w:val="001420E5"/>
    <w:rsid w:val="00143E6A"/>
    <w:rsid w:val="00150A6D"/>
    <w:rsid w:val="001536F0"/>
    <w:rsid w:val="001551BB"/>
    <w:rsid w:val="001561C3"/>
    <w:rsid w:val="00157F2C"/>
    <w:rsid w:val="00162AF1"/>
    <w:rsid w:val="00162E86"/>
    <w:rsid w:val="00172D7E"/>
    <w:rsid w:val="00173DFA"/>
    <w:rsid w:val="00174AC9"/>
    <w:rsid w:val="001801D1"/>
    <w:rsid w:val="00183695"/>
    <w:rsid w:val="00185B35"/>
    <w:rsid w:val="00190581"/>
    <w:rsid w:val="00195398"/>
    <w:rsid w:val="00195535"/>
    <w:rsid w:val="001964BD"/>
    <w:rsid w:val="001A4DBA"/>
    <w:rsid w:val="001A6D91"/>
    <w:rsid w:val="001A78D1"/>
    <w:rsid w:val="001B3B63"/>
    <w:rsid w:val="001B7DC0"/>
    <w:rsid w:val="001C1924"/>
    <w:rsid w:val="001C7FE2"/>
    <w:rsid w:val="001D11A0"/>
    <w:rsid w:val="001D141D"/>
    <w:rsid w:val="001D1C75"/>
    <w:rsid w:val="001D2531"/>
    <w:rsid w:val="001D3E9D"/>
    <w:rsid w:val="001D4E70"/>
    <w:rsid w:val="001D6F94"/>
    <w:rsid w:val="001D7EB9"/>
    <w:rsid w:val="001E2026"/>
    <w:rsid w:val="001E3C59"/>
    <w:rsid w:val="001E4DC6"/>
    <w:rsid w:val="001E5A78"/>
    <w:rsid w:val="001E652C"/>
    <w:rsid w:val="001F0222"/>
    <w:rsid w:val="001F2BC8"/>
    <w:rsid w:val="001F5F6B"/>
    <w:rsid w:val="002006C0"/>
    <w:rsid w:val="002045E3"/>
    <w:rsid w:val="00206CC4"/>
    <w:rsid w:val="00210453"/>
    <w:rsid w:val="002105B5"/>
    <w:rsid w:val="00212570"/>
    <w:rsid w:val="00212DB7"/>
    <w:rsid w:val="002150A2"/>
    <w:rsid w:val="0021734D"/>
    <w:rsid w:val="00217B0C"/>
    <w:rsid w:val="00232DA4"/>
    <w:rsid w:val="0023470D"/>
    <w:rsid w:val="00240A08"/>
    <w:rsid w:val="00240C7F"/>
    <w:rsid w:val="002415B3"/>
    <w:rsid w:val="002438BD"/>
    <w:rsid w:val="00243EBC"/>
    <w:rsid w:val="00244CC1"/>
    <w:rsid w:val="00246A35"/>
    <w:rsid w:val="00247CF4"/>
    <w:rsid w:val="002506E2"/>
    <w:rsid w:val="00253648"/>
    <w:rsid w:val="00254394"/>
    <w:rsid w:val="002577EC"/>
    <w:rsid w:val="00257A15"/>
    <w:rsid w:val="00260F30"/>
    <w:rsid w:val="00261394"/>
    <w:rsid w:val="00274A8B"/>
    <w:rsid w:val="00275B0D"/>
    <w:rsid w:val="00276F2B"/>
    <w:rsid w:val="00280CDB"/>
    <w:rsid w:val="00284348"/>
    <w:rsid w:val="00294E99"/>
    <w:rsid w:val="0029635F"/>
    <w:rsid w:val="002A34B2"/>
    <w:rsid w:val="002A422C"/>
    <w:rsid w:val="002A490B"/>
    <w:rsid w:val="002A5388"/>
    <w:rsid w:val="002B0573"/>
    <w:rsid w:val="002B2F5D"/>
    <w:rsid w:val="002B7B02"/>
    <w:rsid w:val="002C0014"/>
    <w:rsid w:val="002C17E7"/>
    <w:rsid w:val="002C415D"/>
    <w:rsid w:val="002C4C62"/>
    <w:rsid w:val="002C7507"/>
    <w:rsid w:val="002C7C93"/>
    <w:rsid w:val="002D3439"/>
    <w:rsid w:val="002D6BDF"/>
    <w:rsid w:val="002E1550"/>
    <w:rsid w:val="002E74CB"/>
    <w:rsid w:val="002F0267"/>
    <w:rsid w:val="002F51F5"/>
    <w:rsid w:val="002F64F0"/>
    <w:rsid w:val="002F7EBE"/>
    <w:rsid w:val="003004C8"/>
    <w:rsid w:val="0030165D"/>
    <w:rsid w:val="00303331"/>
    <w:rsid w:val="00304E52"/>
    <w:rsid w:val="00312137"/>
    <w:rsid w:val="003147E4"/>
    <w:rsid w:val="00316D72"/>
    <w:rsid w:val="0031764A"/>
    <w:rsid w:val="0032353D"/>
    <w:rsid w:val="003266B3"/>
    <w:rsid w:val="003301A4"/>
    <w:rsid w:val="00330359"/>
    <w:rsid w:val="00331997"/>
    <w:rsid w:val="00331DAC"/>
    <w:rsid w:val="00332D8F"/>
    <w:rsid w:val="00334C03"/>
    <w:rsid w:val="0033762F"/>
    <w:rsid w:val="00343299"/>
    <w:rsid w:val="003443D0"/>
    <w:rsid w:val="00357062"/>
    <w:rsid w:val="00360494"/>
    <w:rsid w:val="00366C7E"/>
    <w:rsid w:val="00370664"/>
    <w:rsid w:val="00371857"/>
    <w:rsid w:val="0037371F"/>
    <w:rsid w:val="00373D0C"/>
    <w:rsid w:val="003749D2"/>
    <w:rsid w:val="00381793"/>
    <w:rsid w:val="00382272"/>
    <w:rsid w:val="003830A1"/>
    <w:rsid w:val="00383817"/>
    <w:rsid w:val="00384D1A"/>
    <w:rsid w:val="00384EA3"/>
    <w:rsid w:val="00387EEF"/>
    <w:rsid w:val="00390079"/>
    <w:rsid w:val="003944B0"/>
    <w:rsid w:val="003976E8"/>
    <w:rsid w:val="003A1149"/>
    <w:rsid w:val="003A1EDE"/>
    <w:rsid w:val="003A210D"/>
    <w:rsid w:val="003A39A1"/>
    <w:rsid w:val="003A4F0B"/>
    <w:rsid w:val="003A505C"/>
    <w:rsid w:val="003B045F"/>
    <w:rsid w:val="003B29C2"/>
    <w:rsid w:val="003B2A0D"/>
    <w:rsid w:val="003B6851"/>
    <w:rsid w:val="003C02DE"/>
    <w:rsid w:val="003C2191"/>
    <w:rsid w:val="003C2723"/>
    <w:rsid w:val="003C354C"/>
    <w:rsid w:val="003C4836"/>
    <w:rsid w:val="003C76C0"/>
    <w:rsid w:val="003C7A93"/>
    <w:rsid w:val="003D3863"/>
    <w:rsid w:val="003D59FD"/>
    <w:rsid w:val="003D67D8"/>
    <w:rsid w:val="003D7C86"/>
    <w:rsid w:val="003D7E94"/>
    <w:rsid w:val="003E5E38"/>
    <w:rsid w:val="003E5FD0"/>
    <w:rsid w:val="003E758E"/>
    <w:rsid w:val="003F0638"/>
    <w:rsid w:val="00400676"/>
    <w:rsid w:val="004031CE"/>
    <w:rsid w:val="00406638"/>
    <w:rsid w:val="004110DE"/>
    <w:rsid w:val="00411FF0"/>
    <w:rsid w:val="004154B6"/>
    <w:rsid w:val="00421715"/>
    <w:rsid w:val="0042266C"/>
    <w:rsid w:val="00431FE9"/>
    <w:rsid w:val="00437495"/>
    <w:rsid w:val="0044085A"/>
    <w:rsid w:val="00442622"/>
    <w:rsid w:val="00444F82"/>
    <w:rsid w:val="004478B6"/>
    <w:rsid w:val="0045061B"/>
    <w:rsid w:val="00451917"/>
    <w:rsid w:val="004611C1"/>
    <w:rsid w:val="00465401"/>
    <w:rsid w:val="0047440D"/>
    <w:rsid w:val="00474A22"/>
    <w:rsid w:val="004808DD"/>
    <w:rsid w:val="00483DFA"/>
    <w:rsid w:val="00484EA1"/>
    <w:rsid w:val="00487A19"/>
    <w:rsid w:val="00490F0D"/>
    <w:rsid w:val="004919F1"/>
    <w:rsid w:val="0049319E"/>
    <w:rsid w:val="004A2016"/>
    <w:rsid w:val="004A7C9D"/>
    <w:rsid w:val="004B21A5"/>
    <w:rsid w:val="004C31AD"/>
    <w:rsid w:val="004D067A"/>
    <w:rsid w:val="004D42C8"/>
    <w:rsid w:val="004E251D"/>
    <w:rsid w:val="004E5359"/>
    <w:rsid w:val="004E5FEE"/>
    <w:rsid w:val="004E6A94"/>
    <w:rsid w:val="004F102E"/>
    <w:rsid w:val="004F4310"/>
    <w:rsid w:val="005037F0"/>
    <w:rsid w:val="00515E3C"/>
    <w:rsid w:val="00516A86"/>
    <w:rsid w:val="00520F0C"/>
    <w:rsid w:val="00523CEE"/>
    <w:rsid w:val="005270B6"/>
    <w:rsid w:val="005275F6"/>
    <w:rsid w:val="005276F9"/>
    <w:rsid w:val="005322CE"/>
    <w:rsid w:val="005327CD"/>
    <w:rsid w:val="00533ED6"/>
    <w:rsid w:val="00534FE4"/>
    <w:rsid w:val="0053572B"/>
    <w:rsid w:val="005367CD"/>
    <w:rsid w:val="00541896"/>
    <w:rsid w:val="00543A25"/>
    <w:rsid w:val="00556009"/>
    <w:rsid w:val="0055674A"/>
    <w:rsid w:val="005614E9"/>
    <w:rsid w:val="0056295E"/>
    <w:rsid w:val="005630DD"/>
    <w:rsid w:val="005633F5"/>
    <w:rsid w:val="0056386D"/>
    <w:rsid w:val="0056569E"/>
    <w:rsid w:val="00565C64"/>
    <w:rsid w:val="00572102"/>
    <w:rsid w:val="00581B75"/>
    <w:rsid w:val="00593976"/>
    <w:rsid w:val="00595E6A"/>
    <w:rsid w:val="005965EE"/>
    <w:rsid w:val="005A7358"/>
    <w:rsid w:val="005B4184"/>
    <w:rsid w:val="005B49B9"/>
    <w:rsid w:val="005B7110"/>
    <w:rsid w:val="005B7E7A"/>
    <w:rsid w:val="005D096F"/>
    <w:rsid w:val="005D1AFC"/>
    <w:rsid w:val="005D5C36"/>
    <w:rsid w:val="005E3C07"/>
    <w:rsid w:val="005E63D9"/>
    <w:rsid w:val="005E68A1"/>
    <w:rsid w:val="005F0D15"/>
    <w:rsid w:val="005F1BB0"/>
    <w:rsid w:val="005F2F65"/>
    <w:rsid w:val="006002B6"/>
    <w:rsid w:val="0060180A"/>
    <w:rsid w:val="00606DF6"/>
    <w:rsid w:val="00614E46"/>
    <w:rsid w:val="006162B3"/>
    <w:rsid w:val="00624E45"/>
    <w:rsid w:val="00627642"/>
    <w:rsid w:val="00633D98"/>
    <w:rsid w:val="006353FD"/>
    <w:rsid w:val="00636FC7"/>
    <w:rsid w:val="00636FFF"/>
    <w:rsid w:val="00637C13"/>
    <w:rsid w:val="006405E7"/>
    <w:rsid w:val="0064126E"/>
    <w:rsid w:val="006469FD"/>
    <w:rsid w:val="006514CC"/>
    <w:rsid w:val="00654A90"/>
    <w:rsid w:val="006559BA"/>
    <w:rsid w:val="00655FEF"/>
    <w:rsid w:val="00656C4D"/>
    <w:rsid w:val="00660BBB"/>
    <w:rsid w:val="00666C51"/>
    <w:rsid w:val="006704E6"/>
    <w:rsid w:val="0067279D"/>
    <w:rsid w:val="00675699"/>
    <w:rsid w:val="006764BB"/>
    <w:rsid w:val="00680926"/>
    <w:rsid w:val="00682486"/>
    <w:rsid w:val="00682B62"/>
    <w:rsid w:val="00686664"/>
    <w:rsid w:val="00694F1C"/>
    <w:rsid w:val="00696623"/>
    <w:rsid w:val="006A0147"/>
    <w:rsid w:val="006D0D8E"/>
    <w:rsid w:val="006D101B"/>
    <w:rsid w:val="006D20F4"/>
    <w:rsid w:val="006D357F"/>
    <w:rsid w:val="006D64EF"/>
    <w:rsid w:val="006D685C"/>
    <w:rsid w:val="006D7F12"/>
    <w:rsid w:val="006E30F5"/>
    <w:rsid w:val="006E4BB5"/>
    <w:rsid w:val="006E5281"/>
    <w:rsid w:val="006E5716"/>
    <w:rsid w:val="006F12CF"/>
    <w:rsid w:val="00701F01"/>
    <w:rsid w:val="00701F48"/>
    <w:rsid w:val="00703582"/>
    <w:rsid w:val="00707C77"/>
    <w:rsid w:val="007132AD"/>
    <w:rsid w:val="00716750"/>
    <w:rsid w:val="00720CF3"/>
    <w:rsid w:val="00725805"/>
    <w:rsid w:val="007302B3"/>
    <w:rsid w:val="00730733"/>
    <w:rsid w:val="007309A6"/>
    <w:rsid w:val="00730E0C"/>
    <w:rsid w:val="00730E3A"/>
    <w:rsid w:val="00731A3B"/>
    <w:rsid w:val="00733ACF"/>
    <w:rsid w:val="007364F9"/>
    <w:rsid w:val="00736AAF"/>
    <w:rsid w:val="0074328E"/>
    <w:rsid w:val="00746B31"/>
    <w:rsid w:val="00751587"/>
    <w:rsid w:val="00751761"/>
    <w:rsid w:val="00755E41"/>
    <w:rsid w:val="007579BC"/>
    <w:rsid w:val="00757DE4"/>
    <w:rsid w:val="007601F2"/>
    <w:rsid w:val="007617AF"/>
    <w:rsid w:val="00765AC2"/>
    <w:rsid w:val="00765B2A"/>
    <w:rsid w:val="0076659C"/>
    <w:rsid w:val="00773D8B"/>
    <w:rsid w:val="00774D5F"/>
    <w:rsid w:val="00781F15"/>
    <w:rsid w:val="00783A34"/>
    <w:rsid w:val="0078526A"/>
    <w:rsid w:val="00792938"/>
    <w:rsid w:val="00792C2C"/>
    <w:rsid w:val="007937F8"/>
    <w:rsid w:val="00796B2D"/>
    <w:rsid w:val="007979B7"/>
    <w:rsid w:val="00797DA6"/>
    <w:rsid w:val="007A0B3B"/>
    <w:rsid w:val="007A1A5F"/>
    <w:rsid w:val="007B3ADE"/>
    <w:rsid w:val="007B3EFD"/>
    <w:rsid w:val="007B5A5B"/>
    <w:rsid w:val="007C1B61"/>
    <w:rsid w:val="007C6B52"/>
    <w:rsid w:val="007D16C5"/>
    <w:rsid w:val="007D6BC7"/>
    <w:rsid w:val="007D7786"/>
    <w:rsid w:val="007E630B"/>
    <w:rsid w:val="00801C00"/>
    <w:rsid w:val="00805325"/>
    <w:rsid w:val="00806C7C"/>
    <w:rsid w:val="00810F24"/>
    <w:rsid w:val="00814AD6"/>
    <w:rsid w:val="0081654E"/>
    <w:rsid w:val="00816E41"/>
    <w:rsid w:val="00821FD8"/>
    <w:rsid w:val="00823D2E"/>
    <w:rsid w:val="008259A1"/>
    <w:rsid w:val="00832BC5"/>
    <w:rsid w:val="0083397E"/>
    <w:rsid w:val="0083423B"/>
    <w:rsid w:val="00835778"/>
    <w:rsid w:val="00840DD8"/>
    <w:rsid w:val="00842DC3"/>
    <w:rsid w:val="008444E1"/>
    <w:rsid w:val="00846227"/>
    <w:rsid w:val="00847C64"/>
    <w:rsid w:val="00855993"/>
    <w:rsid w:val="00855FD6"/>
    <w:rsid w:val="00856973"/>
    <w:rsid w:val="008600CF"/>
    <w:rsid w:val="008601EF"/>
    <w:rsid w:val="00862FE4"/>
    <w:rsid w:val="0086389A"/>
    <w:rsid w:val="00864AB6"/>
    <w:rsid w:val="00875898"/>
    <w:rsid w:val="0087605E"/>
    <w:rsid w:val="00881629"/>
    <w:rsid w:val="00881696"/>
    <w:rsid w:val="0088314E"/>
    <w:rsid w:val="008837CA"/>
    <w:rsid w:val="00883FB2"/>
    <w:rsid w:val="0088458F"/>
    <w:rsid w:val="00885510"/>
    <w:rsid w:val="008873CC"/>
    <w:rsid w:val="00890AFD"/>
    <w:rsid w:val="00892BEA"/>
    <w:rsid w:val="00892C9C"/>
    <w:rsid w:val="008941AE"/>
    <w:rsid w:val="008A5FCB"/>
    <w:rsid w:val="008A5FE1"/>
    <w:rsid w:val="008A7C30"/>
    <w:rsid w:val="008B1FEE"/>
    <w:rsid w:val="008B41E3"/>
    <w:rsid w:val="008B4D8D"/>
    <w:rsid w:val="008B75EA"/>
    <w:rsid w:val="008B7612"/>
    <w:rsid w:val="008C569F"/>
    <w:rsid w:val="008C6D7C"/>
    <w:rsid w:val="008D7421"/>
    <w:rsid w:val="008E2547"/>
    <w:rsid w:val="008E43AF"/>
    <w:rsid w:val="008F126D"/>
    <w:rsid w:val="008F4642"/>
    <w:rsid w:val="008F4E4D"/>
    <w:rsid w:val="0090075B"/>
    <w:rsid w:val="00903C32"/>
    <w:rsid w:val="00904A56"/>
    <w:rsid w:val="009051E4"/>
    <w:rsid w:val="009071AE"/>
    <w:rsid w:val="00912303"/>
    <w:rsid w:val="00916524"/>
    <w:rsid w:val="00916B16"/>
    <w:rsid w:val="009173B9"/>
    <w:rsid w:val="009258BA"/>
    <w:rsid w:val="009303F3"/>
    <w:rsid w:val="0093335D"/>
    <w:rsid w:val="00933F6D"/>
    <w:rsid w:val="0093613E"/>
    <w:rsid w:val="00940B70"/>
    <w:rsid w:val="00943026"/>
    <w:rsid w:val="0094345C"/>
    <w:rsid w:val="00945A7C"/>
    <w:rsid w:val="009518DB"/>
    <w:rsid w:val="009625B1"/>
    <w:rsid w:val="009640CE"/>
    <w:rsid w:val="00964542"/>
    <w:rsid w:val="00965FF8"/>
    <w:rsid w:val="00966B81"/>
    <w:rsid w:val="00966CB5"/>
    <w:rsid w:val="00970668"/>
    <w:rsid w:val="00976116"/>
    <w:rsid w:val="00977F79"/>
    <w:rsid w:val="009830C0"/>
    <w:rsid w:val="00984FF7"/>
    <w:rsid w:val="0099641F"/>
    <w:rsid w:val="009A3D96"/>
    <w:rsid w:val="009A738C"/>
    <w:rsid w:val="009A7A44"/>
    <w:rsid w:val="009B26D0"/>
    <w:rsid w:val="009B6A20"/>
    <w:rsid w:val="009B6B16"/>
    <w:rsid w:val="009B7265"/>
    <w:rsid w:val="009C342A"/>
    <w:rsid w:val="009C4C72"/>
    <w:rsid w:val="009C7720"/>
    <w:rsid w:val="009E7381"/>
    <w:rsid w:val="009F4F8A"/>
    <w:rsid w:val="009F5089"/>
    <w:rsid w:val="009F5B7C"/>
    <w:rsid w:val="009F6F03"/>
    <w:rsid w:val="009F7864"/>
    <w:rsid w:val="009F7F37"/>
    <w:rsid w:val="00A03C59"/>
    <w:rsid w:val="00A03DC9"/>
    <w:rsid w:val="00A10E10"/>
    <w:rsid w:val="00A1379E"/>
    <w:rsid w:val="00A20E42"/>
    <w:rsid w:val="00A23AFA"/>
    <w:rsid w:val="00A267F6"/>
    <w:rsid w:val="00A30FBB"/>
    <w:rsid w:val="00A31B3E"/>
    <w:rsid w:val="00A4293B"/>
    <w:rsid w:val="00A4689C"/>
    <w:rsid w:val="00A51418"/>
    <w:rsid w:val="00A532F3"/>
    <w:rsid w:val="00A75D62"/>
    <w:rsid w:val="00A8141E"/>
    <w:rsid w:val="00A816C6"/>
    <w:rsid w:val="00A840C4"/>
    <w:rsid w:val="00A8489E"/>
    <w:rsid w:val="00A85ACB"/>
    <w:rsid w:val="00AA0D21"/>
    <w:rsid w:val="00AA2C4F"/>
    <w:rsid w:val="00AA2E4B"/>
    <w:rsid w:val="00AA3D25"/>
    <w:rsid w:val="00AA6780"/>
    <w:rsid w:val="00AB02A7"/>
    <w:rsid w:val="00AB046C"/>
    <w:rsid w:val="00AB13AF"/>
    <w:rsid w:val="00AB2489"/>
    <w:rsid w:val="00AC29F3"/>
    <w:rsid w:val="00AC6DF1"/>
    <w:rsid w:val="00AC7F3C"/>
    <w:rsid w:val="00AD3900"/>
    <w:rsid w:val="00AD7C93"/>
    <w:rsid w:val="00AE0A4E"/>
    <w:rsid w:val="00AE5095"/>
    <w:rsid w:val="00AE748E"/>
    <w:rsid w:val="00AF29FD"/>
    <w:rsid w:val="00AF2C5C"/>
    <w:rsid w:val="00AF32C4"/>
    <w:rsid w:val="00B00C9B"/>
    <w:rsid w:val="00B0467D"/>
    <w:rsid w:val="00B07FEB"/>
    <w:rsid w:val="00B14AFE"/>
    <w:rsid w:val="00B231E5"/>
    <w:rsid w:val="00B23EA5"/>
    <w:rsid w:val="00B25B39"/>
    <w:rsid w:val="00B34FCC"/>
    <w:rsid w:val="00B3634F"/>
    <w:rsid w:val="00B40614"/>
    <w:rsid w:val="00B45332"/>
    <w:rsid w:val="00B4573F"/>
    <w:rsid w:val="00B5005D"/>
    <w:rsid w:val="00B53331"/>
    <w:rsid w:val="00B6723E"/>
    <w:rsid w:val="00B7093E"/>
    <w:rsid w:val="00B744E0"/>
    <w:rsid w:val="00B7570F"/>
    <w:rsid w:val="00B7697E"/>
    <w:rsid w:val="00B77B22"/>
    <w:rsid w:val="00B8283B"/>
    <w:rsid w:val="00B85C04"/>
    <w:rsid w:val="00B9147C"/>
    <w:rsid w:val="00B93D75"/>
    <w:rsid w:val="00BA1B4A"/>
    <w:rsid w:val="00BA6872"/>
    <w:rsid w:val="00BB3EB4"/>
    <w:rsid w:val="00BC05FC"/>
    <w:rsid w:val="00BC2B5B"/>
    <w:rsid w:val="00BC4C42"/>
    <w:rsid w:val="00BD3DC7"/>
    <w:rsid w:val="00BD49CF"/>
    <w:rsid w:val="00BD5E94"/>
    <w:rsid w:val="00BD65E7"/>
    <w:rsid w:val="00BD6D49"/>
    <w:rsid w:val="00BD7C46"/>
    <w:rsid w:val="00BD7E31"/>
    <w:rsid w:val="00BE09B5"/>
    <w:rsid w:val="00BE4545"/>
    <w:rsid w:val="00BF4E83"/>
    <w:rsid w:val="00BF774A"/>
    <w:rsid w:val="00C02B87"/>
    <w:rsid w:val="00C03F72"/>
    <w:rsid w:val="00C07251"/>
    <w:rsid w:val="00C113AC"/>
    <w:rsid w:val="00C14062"/>
    <w:rsid w:val="00C14230"/>
    <w:rsid w:val="00C26774"/>
    <w:rsid w:val="00C2783F"/>
    <w:rsid w:val="00C32D84"/>
    <w:rsid w:val="00C333C0"/>
    <w:rsid w:val="00C369C5"/>
    <w:rsid w:val="00C372CB"/>
    <w:rsid w:val="00C377B2"/>
    <w:rsid w:val="00C4086D"/>
    <w:rsid w:val="00C424C0"/>
    <w:rsid w:val="00C50B0D"/>
    <w:rsid w:val="00C54C3A"/>
    <w:rsid w:val="00C60801"/>
    <w:rsid w:val="00C62506"/>
    <w:rsid w:val="00C674E1"/>
    <w:rsid w:val="00C8255E"/>
    <w:rsid w:val="00C82A52"/>
    <w:rsid w:val="00C82F7F"/>
    <w:rsid w:val="00C864EE"/>
    <w:rsid w:val="00C8721E"/>
    <w:rsid w:val="00C91F02"/>
    <w:rsid w:val="00C9340C"/>
    <w:rsid w:val="00C93DD1"/>
    <w:rsid w:val="00CA1249"/>
    <w:rsid w:val="00CA1896"/>
    <w:rsid w:val="00CA1DA7"/>
    <w:rsid w:val="00CA1F78"/>
    <w:rsid w:val="00CA3806"/>
    <w:rsid w:val="00CB3738"/>
    <w:rsid w:val="00CB5317"/>
    <w:rsid w:val="00CB5B28"/>
    <w:rsid w:val="00CB7C18"/>
    <w:rsid w:val="00CC204A"/>
    <w:rsid w:val="00CD5679"/>
    <w:rsid w:val="00CD68F1"/>
    <w:rsid w:val="00CE05D7"/>
    <w:rsid w:val="00CE0A1F"/>
    <w:rsid w:val="00CE25F1"/>
    <w:rsid w:val="00CE3DC2"/>
    <w:rsid w:val="00CE4D3B"/>
    <w:rsid w:val="00CF0609"/>
    <w:rsid w:val="00CF5371"/>
    <w:rsid w:val="00D00D07"/>
    <w:rsid w:val="00D00EDF"/>
    <w:rsid w:val="00D026AD"/>
    <w:rsid w:val="00D03077"/>
    <w:rsid w:val="00D0323A"/>
    <w:rsid w:val="00D0559F"/>
    <w:rsid w:val="00D064B5"/>
    <w:rsid w:val="00D077E9"/>
    <w:rsid w:val="00D16E35"/>
    <w:rsid w:val="00D229C7"/>
    <w:rsid w:val="00D30C1E"/>
    <w:rsid w:val="00D32C37"/>
    <w:rsid w:val="00D367C1"/>
    <w:rsid w:val="00D4146E"/>
    <w:rsid w:val="00D42CB7"/>
    <w:rsid w:val="00D47B3E"/>
    <w:rsid w:val="00D52DA3"/>
    <w:rsid w:val="00D53765"/>
    <w:rsid w:val="00D5413D"/>
    <w:rsid w:val="00D56229"/>
    <w:rsid w:val="00D56765"/>
    <w:rsid w:val="00D56B7F"/>
    <w:rsid w:val="00D570A9"/>
    <w:rsid w:val="00D61BB8"/>
    <w:rsid w:val="00D64147"/>
    <w:rsid w:val="00D6462B"/>
    <w:rsid w:val="00D70D02"/>
    <w:rsid w:val="00D7267F"/>
    <w:rsid w:val="00D76CF4"/>
    <w:rsid w:val="00D770C7"/>
    <w:rsid w:val="00D804EC"/>
    <w:rsid w:val="00D81373"/>
    <w:rsid w:val="00D816D6"/>
    <w:rsid w:val="00D82DE4"/>
    <w:rsid w:val="00D84B64"/>
    <w:rsid w:val="00D86945"/>
    <w:rsid w:val="00D87169"/>
    <w:rsid w:val="00D90290"/>
    <w:rsid w:val="00DA0BD1"/>
    <w:rsid w:val="00DA585F"/>
    <w:rsid w:val="00DA654A"/>
    <w:rsid w:val="00DB2588"/>
    <w:rsid w:val="00DB2DAE"/>
    <w:rsid w:val="00DB4C9F"/>
    <w:rsid w:val="00DC22D4"/>
    <w:rsid w:val="00DC368C"/>
    <w:rsid w:val="00DC588B"/>
    <w:rsid w:val="00DC706A"/>
    <w:rsid w:val="00DD1372"/>
    <w:rsid w:val="00DD152F"/>
    <w:rsid w:val="00DD4619"/>
    <w:rsid w:val="00DD6098"/>
    <w:rsid w:val="00DE213F"/>
    <w:rsid w:val="00DE6B8E"/>
    <w:rsid w:val="00DF027C"/>
    <w:rsid w:val="00DF0DCA"/>
    <w:rsid w:val="00DF3C36"/>
    <w:rsid w:val="00E00312"/>
    <w:rsid w:val="00E00A32"/>
    <w:rsid w:val="00E03394"/>
    <w:rsid w:val="00E10C9A"/>
    <w:rsid w:val="00E16454"/>
    <w:rsid w:val="00E22ACD"/>
    <w:rsid w:val="00E23007"/>
    <w:rsid w:val="00E35ED5"/>
    <w:rsid w:val="00E37363"/>
    <w:rsid w:val="00E40D17"/>
    <w:rsid w:val="00E4583F"/>
    <w:rsid w:val="00E46026"/>
    <w:rsid w:val="00E505B0"/>
    <w:rsid w:val="00E51581"/>
    <w:rsid w:val="00E540C6"/>
    <w:rsid w:val="00E546C1"/>
    <w:rsid w:val="00E560BA"/>
    <w:rsid w:val="00E561F8"/>
    <w:rsid w:val="00E620B0"/>
    <w:rsid w:val="00E62414"/>
    <w:rsid w:val="00E625CF"/>
    <w:rsid w:val="00E66115"/>
    <w:rsid w:val="00E670CC"/>
    <w:rsid w:val="00E67448"/>
    <w:rsid w:val="00E762D9"/>
    <w:rsid w:val="00E766C5"/>
    <w:rsid w:val="00E80AA6"/>
    <w:rsid w:val="00E81B40"/>
    <w:rsid w:val="00E8648E"/>
    <w:rsid w:val="00E86A46"/>
    <w:rsid w:val="00E9385B"/>
    <w:rsid w:val="00E94CA4"/>
    <w:rsid w:val="00E950DF"/>
    <w:rsid w:val="00E95638"/>
    <w:rsid w:val="00E95D3F"/>
    <w:rsid w:val="00EA2DE5"/>
    <w:rsid w:val="00EA4F61"/>
    <w:rsid w:val="00EB1775"/>
    <w:rsid w:val="00EB2691"/>
    <w:rsid w:val="00EB49AA"/>
    <w:rsid w:val="00EB4CA4"/>
    <w:rsid w:val="00EC01B9"/>
    <w:rsid w:val="00EC45A5"/>
    <w:rsid w:val="00EC5247"/>
    <w:rsid w:val="00EE24B7"/>
    <w:rsid w:val="00EE3CEB"/>
    <w:rsid w:val="00EE3FC5"/>
    <w:rsid w:val="00EE6432"/>
    <w:rsid w:val="00EF0FDF"/>
    <w:rsid w:val="00EF555B"/>
    <w:rsid w:val="00F00BB8"/>
    <w:rsid w:val="00F00CEE"/>
    <w:rsid w:val="00F021FA"/>
    <w:rsid w:val="00F02690"/>
    <w:rsid w:val="00F027BB"/>
    <w:rsid w:val="00F02C75"/>
    <w:rsid w:val="00F0502C"/>
    <w:rsid w:val="00F072E8"/>
    <w:rsid w:val="00F07595"/>
    <w:rsid w:val="00F07E12"/>
    <w:rsid w:val="00F11DCF"/>
    <w:rsid w:val="00F149F7"/>
    <w:rsid w:val="00F162EA"/>
    <w:rsid w:val="00F209AB"/>
    <w:rsid w:val="00F221D0"/>
    <w:rsid w:val="00F2539E"/>
    <w:rsid w:val="00F270E0"/>
    <w:rsid w:val="00F33571"/>
    <w:rsid w:val="00F34653"/>
    <w:rsid w:val="00F421EB"/>
    <w:rsid w:val="00F44BC1"/>
    <w:rsid w:val="00F45147"/>
    <w:rsid w:val="00F45DFB"/>
    <w:rsid w:val="00F52D27"/>
    <w:rsid w:val="00F56C24"/>
    <w:rsid w:val="00F650F0"/>
    <w:rsid w:val="00F65928"/>
    <w:rsid w:val="00F722C0"/>
    <w:rsid w:val="00F80CAB"/>
    <w:rsid w:val="00F83527"/>
    <w:rsid w:val="00F84083"/>
    <w:rsid w:val="00F877FD"/>
    <w:rsid w:val="00F87DF0"/>
    <w:rsid w:val="00F9110F"/>
    <w:rsid w:val="00F922FC"/>
    <w:rsid w:val="00FA26B1"/>
    <w:rsid w:val="00FA3332"/>
    <w:rsid w:val="00FA457A"/>
    <w:rsid w:val="00FA5847"/>
    <w:rsid w:val="00FB4D93"/>
    <w:rsid w:val="00FB6BBF"/>
    <w:rsid w:val="00FC0D99"/>
    <w:rsid w:val="00FC0DB6"/>
    <w:rsid w:val="00FC1509"/>
    <w:rsid w:val="00FC6425"/>
    <w:rsid w:val="00FC688D"/>
    <w:rsid w:val="00FC6D22"/>
    <w:rsid w:val="00FD2763"/>
    <w:rsid w:val="00FD477E"/>
    <w:rsid w:val="00FD583F"/>
    <w:rsid w:val="00FD63F6"/>
    <w:rsid w:val="00FD7488"/>
    <w:rsid w:val="00FE6C7E"/>
    <w:rsid w:val="00FE752C"/>
    <w:rsid w:val="00FF16B4"/>
    <w:rsid w:val="00FF400F"/>
    <w:rsid w:val="00FF6419"/>
    <w:rsid w:val="6691A112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944658"/>
  <w15:docId w15:val="{89E39DBD-3679-46ED-A29A-435B5105B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4C0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FF400F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514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b w:val="0"/>
      <w:color w:val="auto"/>
      <w:sz w:val="20"/>
      <w:szCs w:val="20"/>
      <w:lang w:eastAsia="es-ES_tradn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51418"/>
    <w:rPr>
      <w:rFonts w:ascii="Courier New" w:eastAsia="Times New Roman" w:hAnsi="Courier New" w:cs="Courier New"/>
      <w:sz w:val="20"/>
      <w:szCs w:val="20"/>
      <w:lang w:eastAsia="es-ES_tradnl"/>
    </w:rPr>
  </w:style>
  <w:style w:type="paragraph" w:customStyle="1" w:styleId="messagelistitem-zz7v6g">
    <w:name w:val="messagelistitem-zz7v6g"/>
    <w:basedOn w:val="Normal"/>
    <w:rsid w:val="008F46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6162B3"/>
    <w:pPr>
      <w:spacing w:before="120"/>
    </w:pPr>
    <w:rPr>
      <w:rFonts w:cstheme="minorHAnsi"/>
      <w:bCs/>
      <w:i/>
      <w:iCs/>
      <w:sz w:val="24"/>
      <w:szCs w:val="24"/>
    </w:rPr>
  </w:style>
  <w:style w:type="paragraph" w:styleId="TDC2">
    <w:name w:val="toc 2"/>
    <w:basedOn w:val="Normal"/>
    <w:next w:val="Normal"/>
    <w:autoRedefine/>
    <w:uiPriority w:val="99"/>
    <w:unhideWhenUsed/>
    <w:rsid w:val="006162B3"/>
    <w:pPr>
      <w:spacing w:before="120"/>
      <w:ind w:left="280"/>
    </w:pPr>
    <w:rPr>
      <w:rFonts w:cstheme="minorHAnsi"/>
      <w:bCs/>
      <w:sz w:val="22"/>
    </w:rPr>
  </w:style>
  <w:style w:type="paragraph" w:styleId="TDC3">
    <w:name w:val="toc 3"/>
    <w:basedOn w:val="Normal"/>
    <w:next w:val="Normal"/>
    <w:autoRedefine/>
    <w:uiPriority w:val="99"/>
    <w:unhideWhenUsed/>
    <w:rsid w:val="006162B3"/>
    <w:pPr>
      <w:ind w:left="560"/>
    </w:pPr>
    <w:rPr>
      <w:rFonts w:cstheme="minorHAnsi"/>
      <w:b w:val="0"/>
      <w:sz w:val="20"/>
      <w:szCs w:val="20"/>
    </w:rPr>
  </w:style>
  <w:style w:type="paragraph" w:styleId="TDC4">
    <w:name w:val="toc 4"/>
    <w:basedOn w:val="Normal"/>
    <w:next w:val="Normal"/>
    <w:autoRedefine/>
    <w:uiPriority w:val="99"/>
    <w:unhideWhenUsed/>
    <w:rsid w:val="006162B3"/>
    <w:pPr>
      <w:ind w:left="840"/>
    </w:pPr>
    <w:rPr>
      <w:rFonts w:cstheme="minorHAnsi"/>
      <w:b w:val="0"/>
      <w:sz w:val="20"/>
      <w:szCs w:val="20"/>
    </w:rPr>
  </w:style>
  <w:style w:type="paragraph" w:styleId="TDC5">
    <w:name w:val="toc 5"/>
    <w:basedOn w:val="Normal"/>
    <w:next w:val="Normal"/>
    <w:autoRedefine/>
    <w:uiPriority w:val="99"/>
    <w:unhideWhenUsed/>
    <w:rsid w:val="006162B3"/>
    <w:pPr>
      <w:ind w:left="1120"/>
    </w:pPr>
    <w:rPr>
      <w:rFonts w:cstheme="minorHAnsi"/>
      <w:b w:val="0"/>
      <w:sz w:val="20"/>
      <w:szCs w:val="20"/>
    </w:rPr>
  </w:style>
  <w:style w:type="paragraph" w:styleId="TDC6">
    <w:name w:val="toc 6"/>
    <w:basedOn w:val="Normal"/>
    <w:next w:val="Normal"/>
    <w:autoRedefine/>
    <w:uiPriority w:val="99"/>
    <w:unhideWhenUsed/>
    <w:rsid w:val="006162B3"/>
    <w:pPr>
      <w:ind w:left="1400"/>
    </w:pPr>
    <w:rPr>
      <w:rFonts w:cstheme="minorHAnsi"/>
      <w:b w:val="0"/>
      <w:sz w:val="20"/>
      <w:szCs w:val="20"/>
    </w:rPr>
  </w:style>
  <w:style w:type="paragraph" w:styleId="TDC7">
    <w:name w:val="toc 7"/>
    <w:basedOn w:val="Normal"/>
    <w:next w:val="Normal"/>
    <w:autoRedefine/>
    <w:uiPriority w:val="99"/>
    <w:unhideWhenUsed/>
    <w:rsid w:val="006162B3"/>
    <w:pPr>
      <w:ind w:left="1680"/>
    </w:pPr>
    <w:rPr>
      <w:rFonts w:cstheme="minorHAnsi"/>
      <w:b w:val="0"/>
      <w:sz w:val="20"/>
      <w:szCs w:val="20"/>
    </w:rPr>
  </w:style>
  <w:style w:type="paragraph" w:styleId="TDC8">
    <w:name w:val="toc 8"/>
    <w:basedOn w:val="Normal"/>
    <w:next w:val="Normal"/>
    <w:autoRedefine/>
    <w:uiPriority w:val="99"/>
    <w:unhideWhenUsed/>
    <w:rsid w:val="006162B3"/>
    <w:pPr>
      <w:ind w:left="1960"/>
    </w:pPr>
    <w:rPr>
      <w:rFonts w:cstheme="minorHAnsi"/>
      <w:b w:val="0"/>
      <w:sz w:val="20"/>
      <w:szCs w:val="20"/>
    </w:rPr>
  </w:style>
  <w:style w:type="paragraph" w:styleId="TDC9">
    <w:name w:val="toc 9"/>
    <w:basedOn w:val="Normal"/>
    <w:next w:val="Normal"/>
    <w:autoRedefine/>
    <w:uiPriority w:val="99"/>
    <w:unhideWhenUsed/>
    <w:rsid w:val="006162B3"/>
    <w:pPr>
      <w:ind w:left="2240"/>
    </w:pPr>
    <w:rPr>
      <w:rFonts w:cstheme="minorHAnsi"/>
      <w:b w:val="0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746B31"/>
    <w:rPr>
      <w:color w:val="3592C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1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65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3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2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66038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147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7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8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5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25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96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60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3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5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3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90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66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2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0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0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7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43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49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3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2847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080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2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47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86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7484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913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53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8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1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23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9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42620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694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48537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92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52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3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82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1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0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275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181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81217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966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7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31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8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6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04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7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8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70263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690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45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66175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220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86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19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9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94806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647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37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56065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290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7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18689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923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27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51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3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4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94305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encoding w:val="macintosh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stackoverflow.com/questions/26030062/about-java-framework-on-node-map" TargetMode="External"/><Relationship Id="rId1" Type="http://schemas.openxmlformats.org/officeDocument/2006/relationships/image" Target="media/image14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menp\AppData\Roaming\Microsoft\Template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1A30A026193436EA2B92673AFE45E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69CEB6-04AD-4DA8-A9FB-591CF180CF29}"/>
      </w:docPartPr>
      <w:docPartBody>
        <w:p w:rsidR="00260B2D" w:rsidRDefault="002D6CDC">
          <w:pPr>
            <w:pStyle w:val="71A30A026193436EA2B92673AFE45E30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octubre 18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538A4DEBF20E44BAADDCD593F43062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DD02F3-D18F-49E7-9339-567C7427272E}"/>
      </w:docPartPr>
      <w:docPartBody>
        <w:p w:rsidR="00260B2D" w:rsidRDefault="002D6CDC">
          <w:pPr>
            <w:pStyle w:val="538A4DEBF20E44BAADDCD593F4306214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Demi ITC">
    <w:panose1 w:val="020B0805030504020804"/>
    <w:charset w:val="00"/>
    <w:family w:val="swiss"/>
    <w:pitch w:val="variable"/>
    <w:sig w:usb0="00000003" w:usb1="00000000" w:usb2="00000000" w:usb3="00000000" w:csb0="00000001" w:csb1="00000000"/>
  </w:font>
  <w:font w:name="Yu Mincho">
    <w:altName w:val="Yu Mincho"/>
    <w:panose1 w:val="00000000000000000000"/>
    <w:charset w:val="8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E7B"/>
    <w:rsid w:val="0007121D"/>
    <w:rsid w:val="00121E7B"/>
    <w:rsid w:val="00181575"/>
    <w:rsid w:val="00255E7B"/>
    <w:rsid w:val="00260B2D"/>
    <w:rsid w:val="002B46EA"/>
    <w:rsid w:val="002D6CDC"/>
    <w:rsid w:val="00333774"/>
    <w:rsid w:val="00602AD2"/>
    <w:rsid w:val="006C6366"/>
    <w:rsid w:val="00700F99"/>
    <w:rsid w:val="007A2892"/>
    <w:rsid w:val="007C02A7"/>
    <w:rsid w:val="009E26E9"/>
    <w:rsid w:val="00A5395E"/>
    <w:rsid w:val="00AD0DE9"/>
    <w:rsid w:val="00E723D2"/>
    <w:rsid w:val="00F73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 w:eastAsia="en-US"/>
    </w:rPr>
  </w:style>
  <w:style w:type="paragraph" w:customStyle="1" w:styleId="71A30A026193436EA2B92673AFE45E30">
    <w:name w:val="71A30A026193436EA2B92673AFE45E30"/>
  </w:style>
  <w:style w:type="paragraph" w:customStyle="1" w:styleId="538A4DEBF20E44BAADDCD593F4306214">
    <w:name w:val="538A4DEBF20E44BAADDCD593F430621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5250C2914D6A44EB8B1360EF200ADE2" ma:contentTypeVersion="15" ma:contentTypeDescription="Crear nuevo documento." ma:contentTypeScope="" ma:versionID="fc6ef079d58b59cf071f27928bf629f1">
  <xsd:schema xmlns:xsd="http://www.w3.org/2001/XMLSchema" xmlns:xs="http://www.w3.org/2001/XMLSchema" xmlns:p="http://schemas.microsoft.com/office/2006/metadata/properties" xmlns:ns3="9a7d6fcb-db1b-47d2-8e42-e46870cf4fef" xmlns:ns4="7ed75bf0-5450-4ea2-a928-6c43a4cfe60e" targetNamespace="http://schemas.microsoft.com/office/2006/metadata/properties" ma:root="true" ma:fieldsID="0f9eeedfc44f1fe4c44bba3d2fd7217d" ns3:_="" ns4:_="">
    <xsd:import namespace="9a7d6fcb-db1b-47d2-8e42-e46870cf4fef"/>
    <xsd:import namespace="7ed75bf0-5450-4ea2-a928-6c43a4cfe60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  <xsd:element ref="ns3:MediaLengthInSeconds" minOccurs="0"/>
                <xsd:element ref="ns3:MediaServiceAutoKeyPoints" minOccurs="0"/>
                <xsd:element ref="ns3:MediaServiceKeyPoint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7d6fcb-db1b-47d2-8e42-e46870cf4f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d75bf0-5450-4ea2-a928-6c43a4cfe60e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a7d6fcb-db1b-47d2-8e42-e46870cf4fef" xsi:nil="true"/>
  </documentManagement>
</p:properties>
</file>

<file path=customXml/itemProps1.xml><?xml version="1.0" encoding="utf-8"?>
<ds:datastoreItem xmlns:ds="http://schemas.openxmlformats.org/officeDocument/2006/customXml" ds:itemID="{89719D41-58A3-4B8F-A062-91A08ABB440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70AB65D-BC47-4A5C-9D26-F8C62B0F4EE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1E1E29E-6C7D-43F7-B8DF-0C90AE991D0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a7d6fcb-db1b-47d2-8e42-e46870cf4fef"/>
    <ds:schemaRef ds:uri="7ed75bf0-5450-4ea2-a928-6c43a4cfe60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71B14D7-29BC-4412-97B8-4CDFB79B53C7}">
  <ds:schemaRefs>
    <ds:schemaRef ds:uri="9a7d6fcb-db1b-47d2-8e42-e46870cf4fef"/>
    <ds:schemaRef ds:uri="http://www.w3.org/XML/1998/namespace"/>
    <ds:schemaRef ds:uri="http://purl.org/dc/elements/1.1/"/>
    <ds:schemaRef ds:uri="http://schemas.microsoft.com/office/2006/documentManagement/types"/>
    <ds:schemaRef ds:uri="7ed75bf0-5450-4ea2-a928-6c43a4cfe60e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Informe%20.dotx</Template>
  <TotalTime>0</TotalTime>
  <Pages>18</Pages>
  <Words>2688</Words>
  <Characters>15326</Characters>
  <Application>Microsoft Office Word</Application>
  <DocSecurity>0</DocSecurity>
  <Lines>127</Lines>
  <Paragraphs>35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17979</CharactersWithSpaces>
  <SharedDoc>false</SharedDoc>
  <HLinks>
    <vt:vector size="30" baseType="variant">
      <vt:variant>
        <vt:i4>1376319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_Toc124425813</vt:lpwstr>
      </vt:variant>
      <vt:variant>
        <vt:i4>1376319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_Toc124425812</vt:lpwstr>
      </vt:variant>
      <vt:variant>
        <vt:i4>1376319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_Toc124425811</vt:lpwstr>
      </vt:variant>
      <vt:variant>
        <vt:i4>1376319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_Toc124425810</vt:lpwstr>
      </vt:variant>
      <vt:variant>
        <vt:i4>1310783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_Toc124425809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 edu</dc:creator>
  <cp:keywords/>
  <cp:lastModifiedBy>Eduardo Blanco Bielsa</cp:lastModifiedBy>
  <cp:revision>2</cp:revision>
  <cp:lastPrinted>2022-11-07T22:12:00Z</cp:lastPrinted>
  <dcterms:created xsi:type="dcterms:W3CDTF">2023-01-12T13:24:00Z</dcterms:created>
  <dcterms:modified xsi:type="dcterms:W3CDTF">2023-01-12T13:24:00Z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ContentTypeId">
    <vt:lpwstr>0x010100A5250C2914D6A44EB8B1360EF200ADE2</vt:lpwstr>
  </property>
</Properties>
</file>